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E581C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INFORME TÉCNICO COMPLETO</w:t>
      </w:r>
    </w:p>
    <w:p w14:paraId="16F6E4FE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EA Seguidor de Tendencias - M15 y H4</w:t>
      </w:r>
    </w:p>
    <w:p w14:paraId="18BBAE4E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Parámetros Validados Científicamente</w:t>
      </w:r>
    </w:p>
    <w:p w14:paraId="731AAB7E" w14:textId="77777777" w:rsidR="0078669E" w:rsidRPr="0078669E" w:rsidRDefault="0078669E" w:rsidP="0078669E">
      <w:r w:rsidRPr="0078669E">
        <w:pict w14:anchorId="3DFD0A48">
          <v:rect id="_x0000_i1107" style="width:0;height:1.5pt" o:hralign="center" o:hrstd="t" o:hr="t" fillcolor="#a0a0a0" stroked="f"/>
        </w:pict>
      </w:r>
    </w:p>
    <w:p w14:paraId="6131F3B6" w14:textId="77777777" w:rsidR="0078669E" w:rsidRPr="0078669E" w:rsidRDefault="0078669E" w:rsidP="0078669E">
      <w:pPr>
        <w:rPr>
          <w:b/>
          <w:bCs/>
        </w:rPr>
      </w:pPr>
      <w:r w:rsidRPr="0078669E">
        <w:rPr>
          <w:rFonts w:ascii="Segoe UI Emoji" w:hAnsi="Segoe UI Emoji" w:cs="Segoe UI Emoji"/>
          <w:b/>
          <w:bCs/>
        </w:rPr>
        <w:t>📋</w:t>
      </w:r>
      <w:r w:rsidRPr="0078669E">
        <w:rPr>
          <w:b/>
          <w:bCs/>
        </w:rPr>
        <w:t xml:space="preserve"> DATOS BASE CIENTÍFICOS</w:t>
      </w:r>
    </w:p>
    <w:p w14:paraId="545F7F88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TIMEFRAME M15 - 985 señales/año</w:t>
      </w:r>
    </w:p>
    <w:p w14:paraId="6EAC6C41" w14:textId="77777777" w:rsidR="0078669E" w:rsidRPr="0078669E" w:rsidRDefault="0078669E" w:rsidP="0078669E">
      <w:r w:rsidRPr="0078669E">
        <w:t>NIVELES DE PIPS - % ALCANZA:</w:t>
      </w:r>
    </w:p>
    <w:p w14:paraId="67C1F05F" w14:textId="77777777" w:rsidR="0078669E" w:rsidRPr="0078669E" w:rsidRDefault="0078669E" w:rsidP="0078669E">
      <w:r w:rsidRPr="0078669E">
        <w:t>P5:   94.2% | P10:  90.4% | P15:  88.5% | P20:  85.1%</w:t>
      </w:r>
    </w:p>
    <w:p w14:paraId="162F68F8" w14:textId="77777777" w:rsidR="0078669E" w:rsidRPr="0078669E" w:rsidRDefault="0078669E" w:rsidP="0078669E">
      <w:r w:rsidRPr="0078669E">
        <w:t>P25:  82.3% | P30:  79.3% | P35:  75.4% | P40:  71.3%</w:t>
      </w:r>
    </w:p>
    <w:p w14:paraId="33DAC09F" w14:textId="77777777" w:rsidR="0078669E" w:rsidRPr="0078669E" w:rsidRDefault="0078669E" w:rsidP="0078669E">
      <w:r w:rsidRPr="0078669E">
        <w:t>P50:  61.4% | P55:  57.2% | P60:  53.5% | P70:  43.8%</w:t>
      </w:r>
    </w:p>
    <w:p w14:paraId="6A1C5506" w14:textId="77777777" w:rsidR="0078669E" w:rsidRPr="0078669E" w:rsidRDefault="0078669E" w:rsidP="0078669E">
      <w:r w:rsidRPr="0078669E">
        <w:t>P80:  39.5% | P90:  36.4% | P100: 31.6%</w:t>
      </w:r>
    </w:p>
    <w:p w14:paraId="5BF6A909" w14:textId="77777777" w:rsidR="0078669E" w:rsidRPr="0078669E" w:rsidRDefault="0078669E" w:rsidP="0078669E"/>
    <w:p w14:paraId="20BFA0A7" w14:textId="77777777" w:rsidR="0078669E" w:rsidRPr="0078669E" w:rsidRDefault="0078669E" w:rsidP="0078669E">
      <w:r w:rsidRPr="0078669E">
        <w:t>CRUCES INVERSOS:</w:t>
      </w:r>
    </w:p>
    <w:p w14:paraId="7282ED19" w14:textId="77777777" w:rsidR="0078669E" w:rsidRPr="0078669E" w:rsidRDefault="0078669E" w:rsidP="0078669E">
      <w:proofErr w:type="spellStart"/>
      <w:r w:rsidRPr="0078669E">
        <w:t>Cruce_a</w:t>
      </w:r>
      <w:proofErr w:type="spellEnd"/>
      <w:r w:rsidRPr="0078669E">
        <w:t xml:space="preserve"> (MA200×220): 27.6% ocurre, 39.80 pips mean</w:t>
      </w:r>
    </w:p>
    <w:p w14:paraId="23CECE65" w14:textId="77777777" w:rsidR="0078669E" w:rsidRPr="0078669E" w:rsidRDefault="0078669E" w:rsidP="0078669E">
      <w:proofErr w:type="spellStart"/>
      <w:r w:rsidRPr="0078669E">
        <w:t>Cruce_b</w:t>
      </w:r>
      <w:proofErr w:type="spellEnd"/>
      <w:r w:rsidRPr="0078669E">
        <w:t xml:space="preserve"> (MA100×105): 33.1% ocurre, 30.69 pips mean</w:t>
      </w:r>
    </w:p>
    <w:p w14:paraId="4FD0CB56" w14:textId="77777777" w:rsidR="0078669E" w:rsidRPr="0078669E" w:rsidRDefault="0078669E" w:rsidP="0078669E">
      <w:proofErr w:type="spellStart"/>
      <w:r w:rsidRPr="0078669E">
        <w:t>Cruce_c</w:t>
      </w:r>
      <w:proofErr w:type="spellEnd"/>
      <w:r w:rsidRPr="0078669E">
        <w:t xml:space="preserve"> (MA50×53):   30.6% ocurre, 18.73 pips mean</w:t>
      </w:r>
    </w:p>
    <w:p w14:paraId="1815897F" w14:textId="77777777" w:rsidR="0078669E" w:rsidRPr="0078669E" w:rsidRDefault="0078669E" w:rsidP="0078669E">
      <w:proofErr w:type="spellStart"/>
      <w:r w:rsidRPr="0078669E">
        <w:t>Cruce_d</w:t>
      </w:r>
      <w:proofErr w:type="spellEnd"/>
      <w:r w:rsidRPr="0078669E">
        <w:t xml:space="preserve"> (MA20×22):   30.8% ocurre, 14.60 pips mean</w:t>
      </w:r>
    </w:p>
    <w:p w14:paraId="0D488C28" w14:textId="77777777" w:rsidR="0078669E" w:rsidRPr="0078669E" w:rsidRDefault="0078669E" w:rsidP="0078669E">
      <w:proofErr w:type="spellStart"/>
      <w:r w:rsidRPr="0078669E">
        <w:t>Cruce_e</w:t>
      </w:r>
      <w:proofErr w:type="spellEnd"/>
      <w:r w:rsidRPr="0078669E">
        <w:t xml:space="preserve"> (Precio×MA5): 37.5% ocurre, 8.59 pips mean</w:t>
      </w:r>
    </w:p>
    <w:p w14:paraId="333584CB" w14:textId="77777777" w:rsidR="0078669E" w:rsidRPr="0078669E" w:rsidRDefault="0078669E" w:rsidP="0078669E"/>
    <w:p w14:paraId="2734244F" w14:textId="77777777" w:rsidR="0078669E" w:rsidRPr="0078669E" w:rsidRDefault="0078669E" w:rsidP="0078669E">
      <w:r w:rsidRPr="0078669E">
        <w:t>ASIMETRÍA BUY/SELL:</w:t>
      </w:r>
    </w:p>
    <w:p w14:paraId="1661A5E5" w14:textId="77777777" w:rsidR="0078669E" w:rsidRPr="0078669E" w:rsidRDefault="0078669E" w:rsidP="0078669E">
      <w:r w:rsidRPr="0078669E">
        <w:t>BUY:  81.85 pips mean (+13.6% superior)</w:t>
      </w:r>
    </w:p>
    <w:p w14:paraId="3B2608B3" w14:textId="77777777" w:rsidR="0078669E" w:rsidRPr="0078669E" w:rsidRDefault="0078669E" w:rsidP="0078669E">
      <w:r w:rsidRPr="0078669E">
        <w:t>SELL: 72.02 pips mean</w:t>
      </w:r>
    </w:p>
    <w:p w14:paraId="3D2891F2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TIMEFRAME H4 - 52 señales/año</w:t>
      </w:r>
    </w:p>
    <w:p w14:paraId="5873BF5D" w14:textId="77777777" w:rsidR="0078669E" w:rsidRPr="0078669E" w:rsidRDefault="0078669E" w:rsidP="0078669E">
      <w:r w:rsidRPr="0078669E">
        <w:t>NIVELES DE PIPS - % ALCANZA:</w:t>
      </w:r>
    </w:p>
    <w:p w14:paraId="6B813371" w14:textId="77777777" w:rsidR="0078669E" w:rsidRPr="0078669E" w:rsidRDefault="0078669E" w:rsidP="0078669E">
      <w:r w:rsidRPr="0078669E">
        <w:t>P50:  80.8% | P60:  80.8% | P70:  78.8% | P80:  76.9%</w:t>
      </w:r>
    </w:p>
    <w:p w14:paraId="569F5C07" w14:textId="77777777" w:rsidR="0078669E" w:rsidRPr="0078669E" w:rsidRDefault="0078669E" w:rsidP="0078669E">
      <w:r w:rsidRPr="0078669E">
        <w:t>P90:  76.9% | P100: 76.9%</w:t>
      </w:r>
    </w:p>
    <w:p w14:paraId="3A9A5AA0" w14:textId="77777777" w:rsidR="0078669E" w:rsidRPr="0078669E" w:rsidRDefault="0078669E" w:rsidP="0078669E"/>
    <w:p w14:paraId="4E937D0C" w14:textId="77777777" w:rsidR="0078669E" w:rsidRPr="0078669E" w:rsidRDefault="0078669E" w:rsidP="0078669E">
      <w:r w:rsidRPr="0078669E">
        <w:t>CRUCES INVERSOS:</w:t>
      </w:r>
    </w:p>
    <w:p w14:paraId="0B3115CC" w14:textId="77777777" w:rsidR="0078669E" w:rsidRPr="0078669E" w:rsidRDefault="0078669E" w:rsidP="0078669E">
      <w:proofErr w:type="spellStart"/>
      <w:r w:rsidRPr="0078669E">
        <w:t>Cruce_a</w:t>
      </w:r>
      <w:proofErr w:type="spellEnd"/>
      <w:r w:rsidRPr="0078669E">
        <w:t xml:space="preserve"> (MA200×220): 59.6% ocurre, 305.65 pips mean </w:t>
      </w:r>
      <w:r w:rsidRPr="0078669E">
        <w:rPr>
          <w:rFonts w:ascii="Segoe UI Emoji" w:hAnsi="Segoe UI Emoji" w:cs="Segoe UI Emoji"/>
        </w:rPr>
        <w:t>⭐</w:t>
      </w:r>
    </w:p>
    <w:p w14:paraId="751DDDD1" w14:textId="77777777" w:rsidR="0078669E" w:rsidRPr="0078669E" w:rsidRDefault="0078669E" w:rsidP="0078669E">
      <w:proofErr w:type="spellStart"/>
      <w:r w:rsidRPr="0078669E">
        <w:t>Cruce_b</w:t>
      </w:r>
      <w:proofErr w:type="spellEnd"/>
      <w:r w:rsidRPr="0078669E">
        <w:t xml:space="preserve"> (MA100×105): 36.5% ocurre, 123.36 pips mean</w:t>
      </w:r>
    </w:p>
    <w:p w14:paraId="15D3894C" w14:textId="77777777" w:rsidR="0078669E" w:rsidRPr="0078669E" w:rsidRDefault="0078669E" w:rsidP="0078669E">
      <w:proofErr w:type="spellStart"/>
      <w:r w:rsidRPr="0078669E">
        <w:t>Cruce_c</w:t>
      </w:r>
      <w:proofErr w:type="spellEnd"/>
      <w:r w:rsidRPr="0078669E">
        <w:t xml:space="preserve"> (MA50×53):   30.8% ocurre, 152.95 pips mean</w:t>
      </w:r>
    </w:p>
    <w:p w14:paraId="6F46F183" w14:textId="77777777" w:rsidR="0078669E" w:rsidRPr="0078669E" w:rsidRDefault="0078669E" w:rsidP="0078669E"/>
    <w:p w14:paraId="0FAC24AE" w14:textId="77777777" w:rsidR="0078669E" w:rsidRPr="0078669E" w:rsidRDefault="0078669E" w:rsidP="0078669E">
      <w:r w:rsidRPr="0078669E">
        <w:t>ASIMETRÍA BUY/SELL:</w:t>
      </w:r>
    </w:p>
    <w:p w14:paraId="5A07E4E0" w14:textId="77777777" w:rsidR="0078669E" w:rsidRPr="0078669E" w:rsidRDefault="0078669E" w:rsidP="0078669E">
      <w:r w:rsidRPr="0078669E">
        <w:t xml:space="preserve">BUY:  412.18 pips mean (+55.5% superior) </w:t>
      </w:r>
      <w:r w:rsidRPr="0078669E">
        <w:rPr>
          <w:rFonts w:ascii="Segoe UI Symbol" w:hAnsi="Segoe UI Symbol" w:cs="Segoe UI Symbol"/>
        </w:rPr>
        <w:t>⚠</w:t>
      </w:r>
      <w:r w:rsidRPr="0078669E">
        <w:t>️ EXTREMA</w:t>
      </w:r>
    </w:p>
    <w:p w14:paraId="7BE45205" w14:textId="77777777" w:rsidR="0078669E" w:rsidRPr="0078669E" w:rsidRDefault="0078669E" w:rsidP="0078669E">
      <w:r w:rsidRPr="0078669E">
        <w:t>SELL: 265.11 pips mean</w:t>
      </w:r>
    </w:p>
    <w:p w14:paraId="012B7232" w14:textId="77777777" w:rsidR="0078669E" w:rsidRPr="0078669E" w:rsidRDefault="0078669E" w:rsidP="0078669E">
      <w:r w:rsidRPr="0078669E">
        <w:lastRenderedPageBreak/>
        <w:pict w14:anchorId="2F80543C">
          <v:rect id="_x0000_i1108" style="width:0;height:1.5pt" o:hralign="center" o:hrstd="t" o:hr="t" fillcolor="#a0a0a0" stroked="f"/>
        </w:pict>
      </w:r>
    </w:p>
    <w:p w14:paraId="7AC89CAF" w14:textId="77777777" w:rsidR="0078669E" w:rsidRPr="0078669E" w:rsidRDefault="0078669E" w:rsidP="0078669E">
      <w:pPr>
        <w:rPr>
          <w:b/>
          <w:bCs/>
        </w:rPr>
      </w:pPr>
      <w:r w:rsidRPr="0078669E">
        <w:rPr>
          <w:rFonts w:ascii="Segoe UI Emoji" w:hAnsi="Segoe UI Emoji" w:cs="Segoe UI Emoji"/>
          <w:b/>
          <w:bCs/>
        </w:rPr>
        <w:t>🎯</w:t>
      </w:r>
      <w:r w:rsidRPr="0078669E">
        <w:rPr>
          <w:b/>
          <w:bCs/>
        </w:rPr>
        <w:t xml:space="preserve"> CONFIGURACIÓN EA M15</w:t>
      </w:r>
    </w:p>
    <w:p w14:paraId="7D2FF270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DETECCIÓN DE SEÑALES</w:t>
      </w:r>
    </w:p>
    <w:p w14:paraId="3374AAA6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1DC374CE" w14:textId="77777777" w:rsidR="0078669E" w:rsidRPr="0078669E" w:rsidRDefault="0078669E" w:rsidP="0078669E">
      <w:r w:rsidRPr="0078669E">
        <w:rPr>
          <w:i/>
          <w:iCs/>
        </w:rPr>
        <w:t xml:space="preserve">// COMBINACIONES DE </w:t>
      </w:r>
      <w:proofErr w:type="spellStart"/>
      <w:r w:rsidRPr="0078669E">
        <w:rPr>
          <w:i/>
          <w:iCs/>
        </w:rPr>
        <w:t>MAs</w:t>
      </w:r>
      <w:proofErr w:type="spellEnd"/>
      <w:r w:rsidRPr="0078669E">
        <w:rPr>
          <w:i/>
          <w:iCs/>
        </w:rPr>
        <w:t xml:space="preserve"> (5 combos)</w:t>
      </w:r>
    </w:p>
    <w:p w14:paraId="6E64B5C9" w14:textId="77777777" w:rsidR="0078669E" w:rsidRPr="0078669E" w:rsidRDefault="0078669E" w:rsidP="0078669E">
      <w:proofErr w:type="spellStart"/>
      <w:r w:rsidRPr="0078669E">
        <w:t>Combinacion_A</w:t>
      </w:r>
      <w:proofErr w:type="spellEnd"/>
      <w:r w:rsidRPr="0078669E">
        <w:t xml:space="preserve"> = </w:t>
      </w:r>
      <w:proofErr w:type="spellStart"/>
      <w:r w:rsidRPr="0078669E">
        <w:t>a+b+c+d</w:t>
      </w:r>
      <w:proofErr w:type="spellEnd"/>
      <w:r w:rsidRPr="0078669E">
        <w:t xml:space="preserve">  </w:t>
      </w:r>
      <w:r w:rsidRPr="0078669E">
        <w:rPr>
          <w:i/>
          <w:iCs/>
        </w:rPr>
        <w:t>// 75.84 pips mean</w:t>
      </w:r>
    </w:p>
    <w:p w14:paraId="289ECDA4" w14:textId="77777777" w:rsidR="0078669E" w:rsidRPr="0078669E" w:rsidRDefault="0078669E" w:rsidP="0078669E">
      <w:proofErr w:type="spellStart"/>
      <w:r w:rsidRPr="0078669E">
        <w:t>Combinacion_B</w:t>
      </w:r>
      <w:proofErr w:type="spellEnd"/>
      <w:r w:rsidRPr="0078669E">
        <w:t xml:space="preserve"> = </w:t>
      </w:r>
      <w:proofErr w:type="spellStart"/>
      <w:r w:rsidRPr="0078669E">
        <w:t>a+b+c</w:t>
      </w:r>
      <w:proofErr w:type="spellEnd"/>
      <w:r w:rsidRPr="0078669E">
        <w:t xml:space="preserve">    </w:t>
      </w:r>
      <w:r w:rsidRPr="0078669E">
        <w:rPr>
          <w:i/>
          <w:iCs/>
        </w:rPr>
        <w:t>// 74.61 pips mean</w:t>
      </w:r>
    </w:p>
    <w:p w14:paraId="6F43DC86" w14:textId="77777777" w:rsidR="0078669E" w:rsidRPr="0078669E" w:rsidRDefault="0078669E" w:rsidP="0078669E">
      <w:proofErr w:type="spellStart"/>
      <w:r w:rsidRPr="0078669E">
        <w:t>Combinacion_C</w:t>
      </w:r>
      <w:proofErr w:type="spellEnd"/>
      <w:r w:rsidRPr="0078669E">
        <w:t xml:space="preserve"> = </w:t>
      </w:r>
      <w:proofErr w:type="spellStart"/>
      <w:r w:rsidRPr="0078669E">
        <w:t>a+b+d</w:t>
      </w:r>
      <w:proofErr w:type="spellEnd"/>
      <w:r w:rsidRPr="0078669E">
        <w:t xml:space="preserve">    </w:t>
      </w:r>
      <w:r w:rsidRPr="0078669E">
        <w:rPr>
          <w:i/>
          <w:iCs/>
        </w:rPr>
        <w:t xml:space="preserve">// 78.48 pips mean </w:t>
      </w:r>
      <w:r w:rsidRPr="0078669E">
        <w:rPr>
          <w:rFonts w:ascii="Segoe UI Emoji" w:hAnsi="Segoe UI Emoji" w:cs="Segoe UI Emoji"/>
          <w:i/>
          <w:iCs/>
        </w:rPr>
        <w:t>⭐</w:t>
      </w:r>
    </w:p>
    <w:p w14:paraId="196FF99E" w14:textId="77777777" w:rsidR="0078669E" w:rsidRPr="0078669E" w:rsidRDefault="0078669E" w:rsidP="0078669E">
      <w:proofErr w:type="spellStart"/>
      <w:r w:rsidRPr="0078669E">
        <w:t>Combinacion_D</w:t>
      </w:r>
      <w:proofErr w:type="spellEnd"/>
      <w:r w:rsidRPr="0078669E">
        <w:t xml:space="preserve"> = </w:t>
      </w:r>
      <w:proofErr w:type="spellStart"/>
      <w:r w:rsidRPr="0078669E">
        <w:t>a+c+d</w:t>
      </w:r>
      <w:proofErr w:type="spellEnd"/>
      <w:r w:rsidRPr="0078669E">
        <w:t xml:space="preserve">    </w:t>
      </w:r>
      <w:r w:rsidRPr="0078669E">
        <w:rPr>
          <w:i/>
          <w:iCs/>
        </w:rPr>
        <w:t>// 77.63 pips mean</w:t>
      </w:r>
    </w:p>
    <w:p w14:paraId="77C7DC77" w14:textId="77777777" w:rsidR="0078669E" w:rsidRPr="0078669E" w:rsidRDefault="0078669E" w:rsidP="0078669E">
      <w:proofErr w:type="spellStart"/>
      <w:r w:rsidRPr="0078669E">
        <w:t>Combinacion_E</w:t>
      </w:r>
      <w:proofErr w:type="spellEnd"/>
      <w:r w:rsidRPr="0078669E">
        <w:t xml:space="preserve"> = </w:t>
      </w:r>
      <w:proofErr w:type="spellStart"/>
      <w:r w:rsidRPr="0078669E">
        <w:t>a+d+e</w:t>
      </w:r>
      <w:proofErr w:type="spellEnd"/>
      <w:r w:rsidRPr="0078669E">
        <w:t xml:space="preserve">    </w:t>
      </w:r>
      <w:r w:rsidRPr="0078669E">
        <w:rPr>
          <w:i/>
          <w:iCs/>
        </w:rPr>
        <w:t xml:space="preserve">// 78.43 pips mean </w:t>
      </w:r>
      <w:r w:rsidRPr="0078669E">
        <w:rPr>
          <w:rFonts w:ascii="Segoe UI Emoji" w:hAnsi="Segoe UI Emoji" w:cs="Segoe UI Emoji"/>
          <w:i/>
          <w:iCs/>
        </w:rPr>
        <w:t>⭐⭐</w:t>
      </w:r>
      <w:r w:rsidRPr="0078669E">
        <w:rPr>
          <w:i/>
          <w:iCs/>
        </w:rPr>
        <w:t xml:space="preserve"> MEJOR</w:t>
      </w:r>
    </w:p>
    <w:p w14:paraId="4961B8AA" w14:textId="77777777" w:rsidR="0078669E" w:rsidRPr="0078669E" w:rsidRDefault="0078669E" w:rsidP="0078669E"/>
    <w:p w14:paraId="44F64047" w14:textId="77777777" w:rsidR="0078669E" w:rsidRPr="0078669E" w:rsidRDefault="0078669E" w:rsidP="0078669E">
      <w:r w:rsidRPr="0078669E">
        <w:t>Donde:</w:t>
      </w:r>
    </w:p>
    <w:p w14:paraId="360CBA90" w14:textId="77777777" w:rsidR="0078669E" w:rsidRPr="0078669E" w:rsidRDefault="0078669E" w:rsidP="0078669E">
      <w:r w:rsidRPr="0078669E">
        <w:t>a) LWMA(200, CLOSE) &gt; LWMA(220, OPEN)</w:t>
      </w:r>
    </w:p>
    <w:p w14:paraId="215DE6D4" w14:textId="77777777" w:rsidR="0078669E" w:rsidRPr="0078669E" w:rsidRDefault="0078669E" w:rsidP="0078669E">
      <w:r w:rsidRPr="0078669E">
        <w:t>b) LWMA(100, CLOSE) &gt; LWMA(105, OPEN)</w:t>
      </w:r>
    </w:p>
    <w:p w14:paraId="2A6D158E" w14:textId="77777777" w:rsidR="0078669E" w:rsidRPr="0078669E" w:rsidRDefault="0078669E" w:rsidP="0078669E">
      <w:r w:rsidRPr="0078669E">
        <w:t>c) LWMA(50, CLOSE) &gt; LWMA(53, OPEN)</w:t>
      </w:r>
    </w:p>
    <w:p w14:paraId="35E0A774" w14:textId="77777777" w:rsidR="0078669E" w:rsidRPr="0078669E" w:rsidRDefault="0078669E" w:rsidP="0078669E">
      <w:r w:rsidRPr="0078669E">
        <w:t>d) LWMA(20, CLOSE) &gt; LWMA(22, OPEN)</w:t>
      </w:r>
    </w:p>
    <w:p w14:paraId="0684CFD5" w14:textId="77777777" w:rsidR="0078669E" w:rsidRPr="0078669E" w:rsidRDefault="0078669E" w:rsidP="0078669E">
      <w:r w:rsidRPr="0078669E">
        <w:t>e) Close[1] &gt; SMA(5, CLOSE)</w:t>
      </w:r>
    </w:p>
    <w:p w14:paraId="3025C4D2" w14:textId="77777777" w:rsidR="0078669E" w:rsidRPr="0078669E" w:rsidRDefault="0078669E" w:rsidP="0078669E"/>
    <w:p w14:paraId="33FC66BC" w14:textId="77777777" w:rsidR="0078669E" w:rsidRPr="0078669E" w:rsidRDefault="0078669E" w:rsidP="0078669E">
      <w:r w:rsidRPr="0078669E">
        <w:rPr>
          <w:i/>
          <w:iCs/>
        </w:rPr>
        <w:t>// USAR: Combinaciones D y E (mejores rendimientos)</w:t>
      </w:r>
    </w:p>
    <w:p w14:paraId="74FE07D8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SALIDAS PARCIALES - ESQUEMA ÓPTIMO</w:t>
      </w:r>
    </w:p>
    <w:p w14:paraId="507FE998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56315D6F" w14:textId="77777777" w:rsidR="0078669E" w:rsidRPr="0078669E" w:rsidRDefault="0078669E" w:rsidP="0078669E">
      <w:r w:rsidRPr="0078669E">
        <w:rPr>
          <w:i/>
          <w:iCs/>
        </w:rPr>
        <w:t>// ESQUEMA VALIDADO: P30-P50-P70</w:t>
      </w:r>
    </w:p>
    <w:p w14:paraId="3EDA56C6" w14:textId="77777777" w:rsidR="0078669E" w:rsidRPr="0078669E" w:rsidRDefault="0078669E" w:rsidP="0078669E">
      <w:r w:rsidRPr="0078669E">
        <w:rPr>
          <w:i/>
          <w:iCs/>
        </w:rPr>
        <w:t>// Expectativa: +28.61 pips/trade, WR 79.3%</w:t>
      </w:r>
    </w:p>
    <w:p w14:paraId="593FAF89" w14:textId="77777777" w:rsidR="0078669E" w:rsidRPr="0078669E" w:rsidRDefault="0078669E" w:rsidP="0078669E"/>
    <w:p w14:paraId="7B3E1127" w14:textId="77777777" w:rsidR="0078669E" w:rsidRPr="0078669E" w:rsidRDefault="0078669E" w:rsidP="0078669E">
      <w:r w:rsidRPr="0078669E">
        <w:t>Lote inicial: 1.0</w:t>
      </w:r>
    </w:p>
    <w:p w14:paraId="17250513" w14:textId="77777777" w:rsidR="0078669E" w:rsidRPr="0078669E" w:rsidRDefault="0078669E" w:rsidP="0078669E"/>
    <w:p w14:paraId="02405FC8" w14:textId="77777777" w:rsidR="0078669E" w:rsidRPr="0078669E" w:rsidRDefault="0078669E" w:rsidP="0078669E">
      <w:r w:rsidRPr="0078669E">
        <w:t>AL ALCANZAR P30 (30 pips):</w:t>
      </w:r>
    </w:p>
    <w:p w14:paraId="7AA71FC5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30% del lote (0.30)</w:t>
      </w:r>
    </w:p>
    <w:p w14:paraId="787AB789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0.70</w:t>
      </w:r>
    </w:p>
    <w:p w14:paraId="16DFF3FD" w14:textId="77777777" w:rsidR="0078669E" w:rsidRPr="0078669E" w:rsidRDefault="0078669E" w:rsidP="0078669E">
      <w:r w:rsidRPr="0078669E">
        <w:t>└─ Probabilidad: 79.3%</w:t>
      </w:r>
    </w:p>
    <w:p w14:paraId="289FF612" w14:textId="77777777" w:rsidR="0078669E" w:rsidRPr="0078669E" w:rsidRDefault="0078669E" w:rsidP="0078669E"/>
    <w:p w14:paraId="1BAFDD1E" w14:textId="77777777" w:rsidR="0078669E" w:rsidRPr="0078669E" w:rsidRDefault="0078669E" w:rsidP="0078669E">
      <w:r w:rsidRPr="0078669E">
        <w:t>AL ALCANZAR P50 (50 pips):</w:t>
      </w:r>
    </w:p>
    <w:p w14:paraId="44C293CD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30% del lote inicial (0.30)</w:t>
      </w:r>
    </w:p>
    <w:p w14:paraId="77ACF962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0.40</w:t>
      </w:r>
    </w:p>
    <w:p w14:paraId="41E8239B" w14:textId="77777777" w:rsidR="0078669E" w:rsidRPr="0078669E" w:rsidRDefault="0078669E" w:rsidP="0078669E">
      <w:r w:rsidRPr="0078669E">
        <w:t>└─ Probabilidad: 61.4%</w:t>
      </w:r>
    </w:p>
    <w:p w14:paraId="01AAC6A8" w14:textId="77777777" w:rsidR="0078669E" w:rsidRPr="0078669E" w:rsidRDefault="0078669E" w:rsidP="0078669E"/>
    <w:p w14:paraId="0F93CA3D" w14:textId="77777777" w:rsidR="0078669E" w:rsidRPr="0078669E" w:rsidRDefault="0078669E" w:rsidP="0078669E">
      <w:r w:rsidRPr="0078669E">
        <w:t>AL ALCANZAR P70 (70 pips):</w:t>
      </w:r>
    </w:p>
    <w:p w14:paraId="33C24A46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40% del lote inicial (0.40)</w:t>
      </w:r>
    </w:p>
    <w:p w14:paraId="3FA82E2E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0.00 (todo cerrado)</w:t>
      </w:r>
    </w:p>
    <w:p w14:paraId="320070E1" w14:textId="77777777" w:rsidR="0078669E" w:rsidRPr="0078669E" w:rsidRDefault="0078669E" w:rsidP="0078669E">
      <w:r w:rsidRPr="0078669E">
        <w:t>└─ Probabilidad: 43.8%</w:t>
      </w:r>
    </w:p>
    <w:p w14:paraId="55F73D3B" w14:textId="77777777" w:rsidR="0078669E" w:rsidRPr="0078669E" w:rsidRDefault="0078669E" w:rsidP="0078669E"/>
    <w:p w14:paraId="08F4E3F1" w14:textId="77777777" w:rsidR="0078669E" w:rsidRPr="0078669E" w:rsidRDefault="0078669E" w:rsidP="0078669E">
      <w:r w:rsidRPr="0078669E">
        <w:rPr>
          <w:i/>
          <w:iCs/>
        </w:rPr>
        <w:t>// Alternativa si queda lote:</w:t>
      </w:r>
    </w:p>
    <w:p w14:paraId="35D9506B" w14:textId="77777777" w:rsidR="0078669E" w:rsidRPr="0078669E" w:rsidRDefault="0078669E" w:rsidP="0078669E">
      <w:r w:rsidRPr="0078669E">
        <w:t xml:space="preserve">SI </w:t>
      </w:r>
      <w:proofErr w:type="spellStart"/>
      <w:r w:rsidRPr="0078669E">
        <w:t>lote_restante</w:t>
      </w:r>
      <w:proofErr w:type="spellEnd"/>
      <w:r w:rsidRPr="0078669E">
        <w:t xml:space="preserve"> &gt; 0 AL TIMEOUT (325 </w:t>
      </w:r>
      <w:proofErr w:type="spellStart"/>
      <w:r w:rsidRPr="0078669E">
        <w:t>bars</w:t>
      </w:r>
      <w:proofErr w:type="spellEnd"/>
      <w:r w:rsidRPr="0078669E">
        <w:t>):</w:t>
      </w:r>
    </w:p>
    <w:p w14:paraId="6CEEF7BA" w14:textId="77777777" w:rsidR="0078669E" w:rsidRPr="0078669E" w:rsidRDefault="0078669E" w:rsidP="0078669E">
      <w:r w:rsidRPr="0078669E">
        <w:t>└─ Cerrar 100% restante al precio actual</w:t>
      </w:r>
    </w:p>
    <w:p w14:paraId="26A29920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STOP LOSS</w:t>
      </w:r>
    </w:p>
    <w:p w14:paraId="46D93286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1574069D" w14:textId="77777777" w:rsidR="0078669E" w:rsidRPr="0078669E" w:rsidRDefault="0078669E" w:rsidP="0078669E">
      <w:proofErr w:type="spellStart"/>
      <w:r w:rsidRPr="0078669E">
        <w:t>SL_Pips</w:t>
      </w:r>
      <w:proofErr w:type="spellEnd"/>
      <w:r w:rsidRPr="0078669E">
        <w:t xml:space="preserve"> = 100  </w:t>
      </w:r>
      <w:r w:rsidRPr="0078669E">
        <w:rPr>
          <w:i/>
          <w:iCs/>
        </w:rPr>
        <w:t xml:space="preserve">// Activación: 27.1% de </w:t>
      </w:r>
      <w:proofErr w:type="spellStart"/>
      <w:r w:rsidRPr="0078669E">
        <w:rPr>
          <w:i/>
          <w:iCs/>
        </w:rPr>
        <w:t>trades</w:t>
      </w:r>
      <w:proofErr w:type="spellEnd"/>
    </w:p>
    <w:p w14:paraId="1F2E76E6" w14:textId="77777777" w:rsidR="0078669E" w:rsidRPr="0078669E" w:rsidRDefault="0078669E" w:rsidP="0078669E">
      <w:r w:rsidRPr="0078669E">
        <w:rPr>
          <w:i/>
          <w:iCs/>
        </w:rPr>
        <w:t xml:space="preserve">// Aplicar desde entrada, ajustar por </w:t>
      </w:r>
      <w:proofErr w:type="spellStart"/>
      <w:r w:rsidRPr="0078669E">
        <w:rPr>
          <w:i/>
          <w:iCs/>
        </w:rPr>
        <w:t>digits</w:t>
      </w:r>
      <w:proofErr w:type="spellEnd"/>
      <w:r w:rsidRPr="0078669E">
        <w:rPr>
          <w:i/>
          <w:iCs/>
        </w:rPr>
        <w:t xml:space="preserve"> del símbolo</w:t>
      </w:r>
    </w:p>
    <w:p w14:paraId="5494226E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FILTROS ASIMÉTRICOS BUY/SELL</w:t>
      </w:r>
    </w:p>
    <w:p w14:paraId="51F9BDBC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74F0C516" w14:textId="77777777" w:rsidR="0078669E" w:rsidRPr="0078669E" w:rsidRDefault="0078669E" w:rsidP="0078669E">
      <w:r w:rsidRPr="0078669E">
        <w:rPr>
          <w:i/>
          <w:iCs/>
        </w:rPr>
        <w:t>// BUY (criterios normales):</w:t>
      </w:r>
    </w:p>
    <w:p w14:paraId="53C5DD7E" w14:textId="77777777" w:rsidR="0078669E" w:rsidRPr="0078669E" w:rsidRDefault="0078669E" w:rsidP="0078669E">
      <w:r w:rsidRPr="0078669E">
        <w:t>- Detectar combinación D o E</w:t>
      </w:r>
    </w:p>
    <w:p w14:paraId="68CF1864" w14:textId="77777777" w:rsidR="0078669E" w:rsidRPr="0078669E" w:rsidRDefault="0078669E" w:rsidP="0078669E">
      <w:r w:rsidRPr="0078669E">
        <w:t>- SL: 100 pips</w:t>
      </w:r>
    </w:p>
    <w:p w14:paraId="6BE7AA90" w14:textId="77777777" w:rsidR="0078669E" w:rsidRPr="0078669E" w:rsidRDefault="0078669E" w:rsidP="0078669E">
      <w:r w:rsidRPr="0078669E">
        <w:t>- Peso: 100%</w:t>
      </w:r>
    </w:p>
    <w:p w14:paraId="31874848" w14:textId="77777777" w:rsidR="0078669E" w:rsidRPr="0078669E" w:rsidRDefault="0078669E" w:rsidP="0078669E"/>
    <w:p w14:paraId="2DECB046" w14:textId="77777777" w:rsidR="0078669E" w:rsidRPr="0078669E" w:rsidRDefault="0078669E" w:rsidP="0078669E">
      <w:r w:rsidRPr="0078669E">
        <w:rPr>
          <w:i/>
          <w:iCs/>
        </w:rPr>
        <w:t>// SELL (criterios más estrictos):</w:t>
      </w:r>
    </w:p>
    <w:p w14:paraId="6C333728" w14:textId="77777777" w:rsidR="0078669E" w:rsidRPr="0078669E" w:rsidRDefault="0078669E" w:rsidP="0078669E">
      <w:r w:rsidRPr="0078669E">
        <w:t>- Detectar combinación D o E</w:t>
      </w:r>
    </w:p>
    <w:p w14:paraId="03D7EF8C" w14:textId="77777777" w:rsidR="0078669E" w:rsidRPr="0078669E" w:rsidRDefault="0078669E" w:rsidP="0078669E">
      <w:r w:rsidRPr="0078669E">
        <w:t>- SL: 120 pips (mayor protección, menor performance)</w:t>
      </w:r>
    </w:p>
    <w:p w14:paraId="0E0D84A3" w14:textId="77777777" w:rsidR="0078669E" w:rsidRPr="0078669E" w:rsidRDefault="0078669E" w:rsidP="0078669E">
      <w:r w:rsidRPr="0078669E">
        <w:t>- Peso: 87% (generar menos señales SELL)</w:t>
      </w:r>
    </w:p>
    <w:p w14:paraId="37A60C39" w14:textId="77777777" w:rsidR="0078669E" w:rsidRPr="0078669E" w:rsidRDefault="0078669E" w:rsidP="0078669E">
      <w:r w:rsidRPr="0078669E">
        <w:t>- Filtro adicional: Solo si separación MA200-MA220 &gt; 3 pips</w:t>
      </w:r>
    </w:p>
    <w:p w14:paraId="782FCA95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TIMEOUTS Y SALIDAS ALTERNATIVAS</w:t>
      </w:r>
    </w:p>
    <w:p w14:paraId="5C7BBB33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11C98426" w14:textId="77777777" w:rsidR="0078669E" w:rsidRPr="0078669E" w:rsidRDefault="0078669E" w:rsidP="0078669E">
      <w:proofErr w:type="spellStart"/>
      <w:r w:rsidRPr="0078669E">
        <w:t>Timeout_Bars</w:t>
      </w:r>
      <w:proofErr w:type="spellEnd"/>
      <w:r w:rsidRPr="0078669E">
        <w:t xml:space="preserve"> = 325  </w:t>
      </w:r>
      <w:r w:rsidRPr="0078669E">
        <w:rPr>
          <w:i/>
          <w:iCs/>
        </w:rPr>
        <w:t>// Salida de emergencia</w:t>
      </w:r>
    </w:p>
    <w:p w14:paraId="7ADF5980" w14:textId="77777777" w:rsidR="0078669E" w:rsidRPr="0078669E" w:rsidRDefault="0078669E" w:rsidP="0078669E">
      <w:proofErr w:type="spellStart"/>
      <w:r w:rsidRPr="0078669E">
        <w:t>Cruce_a_Salida</w:t>
      </w:r>
      <w:proofErr w:type="spellEnd"/>
      <w:r w:rsidRPr="0078669E">
        <w:t xml:space="preserve"> = true  </w:t>
      </w:r>
      <w:r w:rsidRPr="0078669E">
        <w:rPr>
          <w:i/>
          <w:iCs/>
        </w:rPr>
        <w:t>// Si ocurre Cruce MA200×220, cerrar restante</w:t>
      </w:r>
    </w:p>
    <w:p w14:paraId="65799070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MAGIC NUMBER</w:t>
      </w:r>
    </w:p>
    <w:p w14:paraId="03A70C28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3A8A0A7C" w14:textId="77777777" w:rsidR="0078669E" w:rsidRPr="0078669E" w:rsidRDefault="0078669E" w:rsidP="0078669E">
      <w:r w:rsidRPr="0078669E">
        <w:t xml:space="preserve">Magic_M15 = 15001  </w:t>
      </w:r>
      <w:r w:rsidRPr="0078669E">
        <w:rPr>
          <w:i/>
          <w:iCs/>
        </w:rPr>
        <w:t>// Identificador único</w:t>
      </w:r>
    </w:p>
    <w:p w14:paraId="5CC11A7A" w14:textId="77777777" w:rsidR="0078669E" w:rsidRPr="0078669E" w:rsidRDefault="0078669E" w:rsidP="0078669E">
      <w:r w:rsidRPr="0078669E">
        <w:pict w14:anchorId="692C40BC">
          <v:rect id="_x0000_i1109" style="width:0;height:1.5pt" o:hralign="center" o:hrstd="t" o:hr="t" fillcolor="#a0a0a0" stroked="f"/>
        </w:pict>
      </w:r>
    </w:p>
    <w:p w14:paraId="77219594" w14:textId="77777777" w:rsidR="0078669E" w:rsidRPr="0078669E" w:rsidRDefault="0078669E" w:rsidP="0078669E">
      <w:pPr>
        <w:rPr>
          <w:b/>
          <w:bCs/>
        </w:rPr>
      </w:pPr>
      <w:r w:rsidRPr="0078669E">
        <w:rPr>
          <w:rFonts w:ascii="Segoe UI Emoji" w:hAnsi="Segoe UI Emoji" w:cs="Segoe UI Emoji"/>
          <w:b/>
          <w:bCs/>
        </w:rPr>
        <w:t>🎯</w:t>
      </w:r>
      <w:r w:rsidRPr="0078669E">
        <w:rPr>
          <w:b/>
          <w:bCs/>
        </w:rPr>
        <w:t xml:space="preserve"> CONFIGURACIÓN EA H4</w:t>
      </w:r>
    </w:p>
    <w:p w14:paraId="5E74581C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DETECCIÓN DE SEÑALES</w:t>
      </w:r>
    </w:p>
    <w:p w14:paraId="30650210" w14:textId="77777777" w:rsidR="0078669E" w:rsidRPr="0078669E" w:rsidRDefault="0078669E" w:rsidP="0078669E">
      <w:proofErr w:type="spellStart"/>
      <w:r w:rsidRPr="0078669E">
        <w:lastRenderedPageBreak/>
        <w:t>cpp</w:t>
      </w:r>
      <w:proofErr w:type="spellEnd"/>
    </w:p>
    <w:p w14:paraId="2E0CFC20" w14:textId="77777777" w:rsidR="0078669E" w:rsidRPr="0078669E" w:rsidRDefault="0078669E" w:rsidP="0078669E">
      <w:r w:rsidRPr="0078669E">
        <w:rPr>
          <w:i/>
          <w:iCs/>
        </w:rPr>
        <w:t>// COMBINACIONES (mismas que M15)</w:t>
      </w:r>
    </w:p>
    <w:p w14:paraId="43312912" w14:textId="77777777" w:rsidR="0078669E" w:rsidRPr="0078669E" w:rsidRDefault="0078669E" w:rsidP="0078669E">
      <w:r w:rsidRPr="0078669E">
        <w:rPr>
          <w:i/>
          <w:iCs/>
        </w:rPr>
        <w:t xml:space="preserve">// USAR: Combinación B (372.36 pips mean) </w:t>
      </w:r>
      <w:r w:rsidRPr="0078669E">
        <w:rPr>
          <w:rFonts w:ascii="Segoe UI Emoji" w:hAnsi="Segoe UI Emoji" w:cs="Segoe UI Emoji"/>
          <w:i/>
          <w:iCs/>
        </w:rPr>
        <w:t>⭐</w:t>
      </w:r>
      <w:r w:rsidRPr="0078669E">
        <w:rPr>
          <w:i/>
          <w:iCs/>
        </w:rPr>
        <w:t xml:space="preserve"> MEJOR</w:t>
      </w:r>
    </w:p>
    <w:p w14:paraId="50018263" w14:textId="77777777" w:rsidR="0078669E" w:rsidRPr="0078669E" w:rsidRDefault="0078669E" w:rsidP="0078669E"/>
    <w:p w14:paraId="64F3EA8D" w14:textId="77777777" w:rsidR="0078669E" w:rsidRPr="0078669E" w:rsidRDefault="0078669E" w:rsidP="0078669E">
      <w:proofErr w:type="spellStart"/>
      <w:r w:rsidRPr="0078669E">
        <w:t>Combinacion_B</w:t>
      </w:r>
      <w:proofErr w:type="spellEnd"/>
      <w:r w:rsidRPr="0078669E">
        <w:t xml:space="preserve"> = </w:t>
      </w:r>
      <w:proofErr w:type="spellStart"/>
      <w:r w:rsidRPr="0078669E">
        <w:t>a+b+c</w:t>
      </w:r>
      <w:proofErr w:type="spellEnd"/>
    </w:p>
    <w:p w14:paraId="7C7A1436" w14:textId="77777777" w:rsidR="0078669E" w:rsidRPr="0078669E" w:rsidRDefault="0078669E" w:rsidP="0078669E">
      <w:r w:rsidRPr="0078669E">
        <w:t>Donde:</w:t>
      </w:r>
    </w:p>
    <w:p w14:paraId="72665885" w14:textId="77777777" w:rsidR="0078669E" w:rsidRPr="0078669E" w:rsidRDefault="0078669E" w:rsidP="0078669E">
      <w:r w:rsidRPr="0078669E">
        <w:t>a) LWMA(200, CLOSE) &gt; LWMA(220, OPEN)</w:t>
      </w:r>
    </w:p>
    <w:p w14:paraId="5B5EDEBA" w14:textId="77777777" w:rsidR="0078669E" w:rsidRPr="0078669E" w:rsidRDefault="0078669E" w:rsidP="0078669E">
      <w:r w:rsidRPr="0078669E">
        <w:t>b) LWMA(100, CLOSE) &gt; LWMA(105, OPEN)</w:t>
      </w:r>
    </w:p>
    <w:p w14:paraId="61935B83" w14:textId="77777777" w:rsidR="0078669E" w:rsidRPr="0078669E" w:rsidRDefault="0078669E" w:rsidP="0078669E">
      <w:r w:rsidRPr="0078669E">
        <w:t>c) LWMA(50, CLOSE) &gt; LWMA(53, OPEN)</w:t>
      </w:r>
    </w:p>
    <w:p w14:paraId="6D2A978A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SALIDAS PARCIALES - ESQUEMA H4</w:t>
      </w:r>
    </w:p>
    <w:p w14:paraId="16047901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44A2D62F" w14:textId="77777777" w:rsidR="0078669E" w:rsidRPr="0078669E" w:rsidRDefault="0078669E" w:rsidP="0078669E">
      <w:r w:rsidRPr="0078669E">
        <w:rPr>
          <w:i/>
          <w:iCs/>
        </w:rPr>
        <w:t>// ESQUEMA VALIDADO: P60-P80-P100</w:t>
      </w:r>
    </w:p>
    <w:p w14:paraId="35FF931B" w14:textId="77777777" w:rsidR="0078669E" w:rsidRPr="0078669E" w:rsidRDefault="0078669E" w:rsidP="0078669E">
      <w:r w:rsidRPr="0078669E">
        <w:rPr>
          <w:i/>
          <w:iCs/>
        </w:rPr>
        <w:t>// H4 permite objetivos más ambiciosos</w:t>
      </w:r>
    </w:p>
    <w:p w14:paraId="28BB37F8" w14:textId="77777777" w:rsidR="0078669E" w:rsidRPr="0078669E" w:rsidRDefault="0078669E" w:rsidP="0078669E"/>
    <w:p w14:paraId="315EF1AC" w14:textId="77777777" w:rsidR="0078669E" w:rsidRPr="0078669E" w:rsidRDefault="0078669E" w:rsidP="0078669E">
      <w:r w:rsidRPr="0078669E">
        <w:t>Lote inicial: 1.0</w:t>
      </w:r>
    </w:p>
    <w:p w14:paraId="226A1F64" w14:textId="77777777" w:rsidR="0078669E" w:rsidRPr="0078669E" w:rsidRDefault="0078669E" w:rsidP="0078669E"/>
    <w:p w14:paraId="5C42F2E1" w14:textId="77777777" w:rsidR="0078669E" w:rsidRPr="0078669E" w:rsidRDefault="0078669E" w:rsidP="0078669E">
      <w:r w:rsidRPr="0078669E">
        <w:t>AL ALCANZAR P60 (60 pips):</w:t>
      </w:r>
    </w:p>
    <w:p w14:paraId="0F6C7A62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25% del lote (0.25)</w:t>
      </w:r>
    </w:p>
    <w:p w14:paraId="4F9FB082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0.75</w:t>
      </w:r>
    </w:p>
    <w:p w14:paraId="3C4339D4" w14:textId="77777777" w:rsidR="0078669E" w:rsidRPr="0078669E" w:rsidRDefault="0078669E" w:rsidP="0078669E">
      <w:r w:rsidRPr="0078669E">
        <w:t>└─ Probabilidad: 80.8%</w:t>
      </w:r>
    </w:p>
    <w:p w14:paraId="7A0E423E" w14:textId="77777777" w:rsidR="0078669E" w:rsidRPr="0078669E" w:rsidRDefault="0078669E" w:rsidP="0078669E"/>
    <w:p w14:paraId="101048A0" w14:textId="77777777" w:rsidR="0078669E" w:rsidRPr="0078669E" w:rsidRDefault="0078669E" w:rsidP="0078669E">
      <w:r w:rsidRPr="0078669E">
        <w:t>AL ALCANZAR P80 (80 pips):</w:t>
      </w:r>
    </w:p>
    <w:p w14:paraId="5BBEDE97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30% del lote inicial (0.30)</w:t>
      </w:r>
    </w:p>
    <w:p w14:paraId="446E3719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0.45</w:t>
      </w:r>
    </w:p>
    <w:p w14:paraId="534497AB" w14:textId="77777777" w:rsidR="0078669E" w:rsidRPr="0078669E" w:rsidRDefault="0078669E" w:rsidP="0078669E">
      <w:r w:rsidRPr="0078669E">
        <w:t>└─ Probabilidad: 76.9%</w:t>
      </w:r>
    </w:p>
    <w:p w14:paraId="097B4FF2" w14:textId="77777777" w:rsidR="0078669E" w:rsidRPr="0078669E" w:rsidRDefault="0078669E" w:rsidP="0078669E"/>
    <w:p w14:paraId="5AB69BB4" w14:textId="77777777" w:rsidR="0078669E" w:rsidRPr="0078669E" w:rsidRDefault="0078669E" w:rsidP="0078669E">
      <w:r w:rsidRPr="0078669E">
        <w:t>AL ALCANZAR P100 (100 pips):</w:t>
      </w:r>
    </w:p>
    <w:p w14:paraId="2A802959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Cerrar 45% del lote inicial (0.45)</w:t>
      </w:r>
    </w:p>
    <w:p w14:paraId="11BF16D3" w14:textId="77777777" w:rsidR="0078669E" w:rsidRPr="0078669E" w:rsidRDefault="0078669E" w:rsidP="0078669E">
      <w:r w:rsidRPr="0078669E">
        <w:rPr>
          <w:rFonts w:ascii="Arial" w:hAnsi="Arial" w:cs="Arial"/>
        </w:rPr>
        <w:t>├</w:t>
      </w:r>
      <w:r w:rsidRPr="0078669E">
        <w:rPr>
          <w:rFonts w:ascii="Aptos" w:hAnsi="Aptos" w:cs="Aptos"/>
        </w:rPr>
        <w:t>─</w:t>
      </w:r>
      <w:r w:rsidRPr="0078669E">
        <w:t xml:space="preserve"> Lote restante: 0.00</w:t>
      </w:r>
    </w:p>
    <w:p w14:paraId="6ADB47CF" w14:textId="77777777" w:rsidR="0078669E" w:rsidRPr="0078669E" w:rsidRDefault="0078669E" w:rsidP="0078669E">
      <w:r w:rsidRPr="0078669E">
        <w:t>└─ Probabilidad: 76.9%</w:t>
      </w:r>
    </w:p>
    <w:p w14:paraId="795EC203" w14:textId="77777777" w:rsidR="0078669E" w:rsidRPr="0078669E" w:rsidRDefault="0078669E" w:rsidP="0078669E"/>
    <w:p w14:paraId="4345E9FF" w14:textId="77777777" w:rsidR="0078669E" w:rsidRPr="0078669E" w:rsidRDefault="0078669E" w:rsidP="0078669E">
      <w:r w:rsidRPr="0078669E">
        <w:rPr>
          <w:i/>
          <w:iCs/>
        </w:rPr>
        <w:t>// Salida alternativa PRIORITARIA:</w:t>
      </w:r>
    </w:p>
    <w:p w14:paraId="6C2EADAE" w14:textId="77777777" w:rsidR="0078669E" w:rsidRPr="0078669E" w:rsidRDefault="0078669E" w:rsidP="0078669E">
      <w:r w:rsidRPr="0078669E">
        <w:t>AL CRUCE_A (MA200×220 inverso):</w:t>
      </w:r>
    </w:p>
    <w:p w14:paraId="55C9E871" w14:textId="77777777" w:rsidR="0078669E" w:rsidRPr="0078669E" w:rsidRDefault="0078669E" w:rsidP="0078669E">
      <w:r w:rsidRPr="0078669E">
        <w:t>└─ Cerrar 100% lote restante</w:t>
      </w:r>
    </w:p>
    <w:p w14:paraId="3DE7172F" w14:textId="77777777" w:rsidR="0078669E" w:rsidRPr="0078669E" w:rsidRDefault="0078669E" w:rsidP="0078669E">
      <w:r w:rsidRPr="0078669E">
        <w:t xml:space="preserve">└─ Probabilidad: 59.6% (305.65 pips mean) </w:t>
      </w:r>
      <w:r w:rsidRPr="0078669E">
        <w:rPr>
          <w:rFonts w:ascii="Segoe UI Emoji" w:hAnsi="Segoe UI Emoji" w:cs="Segoe UI Emoji"/>
        </w:rPr>
        <w:t>⭐⭐⭐</w:t>
      </w:r>
    </w:p>
    <w:p w14:paraId="657141A2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lastRenderedPageBreak/>
        <w:t>STOP LOSS</w:t>
      </w:r>
    </w:p>
    <w:p w14:paraId="44EFE2B5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41D90116" w14:textId="77777777" w:rsidR="0078669E" w:rsidRPr="0078669E" w:rsidRDefault="0078669E" w:rsidP="0078669E">
      <w:proofErr w:type="spellStart"/>
      <w:r w:rsidRPr="0078669E">
        <w:t>SL_Pips</w:t>
      </w:r>
      <w:proofErr w:type="spellEnd"/>
      <w:r w:rsidRPr="0078669E">
        <w:t xml:space="preserve"> = 150  </w:t>
      </w:r>
      <w:r w:rsidRPr="0078669E">
        <w:rPr>
          <w:i/>
          <w:iCs/>
        </w:rPr>
        <w:t>// H4 requiere SL más amplio</w:t>
      </w:r>
    </w:p>
    <w:p w14:paraId="3D0B7FD6" w14:textId="77777777" w:rsidR="0078669E" w:rsidRPr="0078669E" w:rsidRDefault="0078669E" w:rsidP="0078669E">
      <w:r w:rsidRPr="0078669E">
        <w:rPr>
          <w:i/>
          <w:iCs/>
        </w:rPr>
        <w:t xml:space="preserve">// Activación estimada: ~35% de </w:t>
      </w:r>
      <w:proofErr w:type="spellStart"/>
      <w:r w:rsidRPr="0078669E">
        <w:rPr>
          <w:i/>
          <w:iCs/>
        </w:rPr>
        <w:t>trades</w:t>
      </w:r>
      <w:proofErr w:type="spellEnd"/>
    </w:p>
    <w:p w14:paraId="7D33FC38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FILTROS ASIMÉTRICOS BUY/SELL</w:t>
      </w:r>
    </w:p>
    <w:p w14:paraId="4E5FFB7C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533FA9B9" w14:textId="77777777" w:rsidR="0078669E" w:rsidRPr="0078669E" w:rsidRDefault="0078669E" w:rsidP="0078669E">
      <w:r w:rsidRPr="0078669E">
        <w:rPr>
          <w:i/>
          <w:iCs/>
        </w:rPr>
        <w:t>// BUY (MUY FAVORECIDO):</w:t>
      </w:r>
    </w:p>
    <w:p w14:paraId="4C5F0AB4" w14:textId="77777777" w:rsidR="0078669E" w:rsidRPr="0078669E" w:rsidRDefault="0078669E" w:rsidP="0078669E">
      <w:r w:rsidRPr="0078669E">
        <w:t>- Detectar combinación B</w:t>
      </w:r>
    </w:p>
    <w:p w14:paraId="752A75D3" w14:textId="77777777" w:rsidR="0078669E" w:rsidRPr="0078669E" w:rsidRDefault="0078669E" w:rsidP="0078669E">
      <w:r w:rsidRPr="0078669E">
        <w:t>- SL: 150 pips</w:t>
      </w:r>
    </w:p>
    <w:p w14:paraId="78F72911" w14:textId="77777777" w:rsidR="0078669E" w:rsidRPr="0078669E" w:rsidRDefault="0078669E" w:rsidP="0078669E">
      <w:r w:rsidRPr="0078669E">
        <w:t>- Peso: 100%</w:t>
      </w:r>
    </w:p>
    <w:p w14:paraId="3CEF7679" w14:textId="77777777" w:rsidR="0078669E" w:rsidRPr="0078669E" w:rsidRDefault="0078669E" w:rsidP="0078669E"/>
    <w:p w14:paraId="49A0DF31" w14:textId="77777777" w:rsidR="0078669E" w:rsidRPr="0078669E" w:rsidRDefault="0078669E" w:rsidP="0078669E">
      <w:r w:rsidRPr="0078669E">
        <w:rPr>
          <w:i/>
          <w:iCs/>
        </w:rPr>
        <w:t>// SELL (MUCHO MÁS ESTRICTO):</w:t>
      </w:r>
    </w:p>
    <w:p w14:paraId="3B9F2F78" w14:textId="77777777" w:rsidR="0078669E" w:rsidRPr="0078669E" w:rsidRDefault="0078669E" w:rsidP="0078669E">
      <w:r w:rsidRPr="0078669E">
        <w:t>- Detectar combinación B</w:t>
      </w:r>
    </w:p>
    <w:p w14:paraId="64ECF22C" w14:textId="77777777" w:rsidR="0078669E" w:rsidRPr="0078669E" w:rsidRDefault="0078669E" w:rsidP="0078669E">
      <w:r w:rsidRPr="0078669E">
        <w:t>- SL: 200 pips</w:t>
      </w:r>
    </w:p>
    <w:p w14:paraId="71136B2E" w14:textId="77777777" w:rsidR="0078669E" w:rsidRPr="0078669E" w:rsidRDefault="0078669E" w:rsidP="0078669E">
      <w:r w:rsidRPr="0078669E">
        <w:t>- Peso: 50% (generar MITAD de señales SELL)</w:t>
      </w:r>
    </w:p>
    <w:p w14:paraId="1103C4D1" w14:textId="77777777" w:rsidR="0078669E" w:rsidRPr="0078669E" w:rsidRDefault="0078669E" w:rsidP="0078669E">
      <w:r w:rsidRPr="0078669E">
        <w:t>- Filtros adicionales obligatorios:</w:t>
      </w:r>
    </w:p>
    <w:p w14:paraId="58A23834" w14:textId="77777777" w:rsidR="0078669E" w:rsidRPr="0078669E" w:rsidRDefault="0078669E" w:rsidP="0078669E">
      <w:r w:rsidRPr="0078669E">
        <w:t xml:space="preserve">  * Separación MA200-MA220 &gt; 8 pips</w:t>
      </w:r>
    </w:p>
    <w:p w14:paraId="6252F828" w14:textId="77777777" w:rsidR="0078669E" w:rsidRPr="0078669E" w:rsidRDefault="0078669E" w:rsidP="0078669E">
      <w:r w:rsidRPr="0078669E">
        <w:t xml:space="preserve">  * ATR(14) &gt; 12 pips</w:t>
      </w:r>
    </w:p>
    <w:p w14:paraId="24070B7F" w14:textId="77777777" w:rsidR="0078669E" w:rsidRPr="0078669E" w:rsidRDefault="0078669E" w:rsidP="0078669E">
      <w:r w:rsidRPr="0078669E">
        <w:rPr>
          <w:i/>
          <w:iCs/>
        </w:rPr>
        <w:t>// Razón: Asimetría +55.5% requiere filtrado agresivo</w:t>
      </w:r>
    </w:p>
    <w:p w14:paraId="3D50CF5E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TIMEOUTS Y SALIDAS ALTERNATIVAS</w:t>
      </w:r>
    </w:p>
    <w:p w14:paraId="603026E2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32508EDC" w14:textId="77777777" w:rsidR="0078669E" w:rsidRPr="0078669E" w:rsidRDefault="0078669E" w:rsidP="0078669E">
      <w:proofErr w:type="spellStart"/>
      <w:r w:rsidRPr="0078669E">
        <w:t>Timeout_Bars</w:t>
      </w:r>
      <w:proofErr w:type="spellEnd"/>
      <w:r w:rsidRPr="0078669E">
        <w:t xml:space="preserve"> = 325  </w:t>
      </w:r>
      <w:r w:rsidRPr="0078669E">
        <w:rPr>
          <w:i/>
          <w:iCs/>
        </w:rPr>
        <w:t>// Salida de emergencia</w:t>
      </w:r>
    </w:p>
    <w:p w14:paraId="578550D5" w14:textId="77777777" w:rsidR="0078669E" w:rsidRPr="0078669E" w:rsidRDefault="0078669E" w:rsidP="0078669E">
      <w:proofErr w:type="spellStart"/>
      <w:r w:rsidRPr="0078669E">
        <w:t>Cruce_a_Salida</w:t>
      </w:r>
      <w:proofErr w:type="spellEnd"/>
      <w:r w:rsidRPr="0078669E">
        <w:t xml:space="preserve"> = true  </w:t>
      </w:r>
      <w:r w:rsidRPr="0078669E">
        <w:rPr>
          <w:i/>
          <w:iCs/>
        </w:rPr>
        <w:t>// PRIORIDAD MÁXIMA (305 pips)</w:t>
      </w:r>
    </w:p>
    <w:p w14:paraId="307ADD16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MAGIC NUMBER</w:t>
      </w:r>
    </w:p>
    <w:p w14:paraId="7480696F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7D59BC5C" w14:textId="77777777" w:rsidR="0078669E" w:rsidRPr="0078669E" w:rsidRDefault="0078669E" w:rsidP="0078669E">
      <w:r w:rsidRPr="0078669E">
        <w:t xml:space="preserve">Magic_H4 = 40001  </w:t>
      </w:r>
      <w:r w:rsidRPr="0078669E">
        <w:rPr>
          <w:i/>
          <w:iCs/>
        </w:rPr>
        <w:t>// Identificador único</w:t>
      </w:r>
    </w:p>
    <w:p w14:paraId="769C0B22" w14:textId="77777777" w:rsidR="0078669E" w:rsidRPr="0078669E" w:rsidRDefault="0078669E" w:rsidP="0078669E">
      <w:r w:rsidRPr="0078669E">
        <w:t>```</w:t>
      </w:r>
    </w:p>
    <w:p w14:paraId="5B63FEFA" w14:textId="77777777" w:rsidR="0078669E" w:rsidRPr="0078669E" w:rsidRDefault="0078669E" w:rsidP="0078669E"/>
    <w:p w14:paraId="26399EC1" w14:textId="77777777" w:rsidR="0078669E" w:rsidRPr="0078669E" w:rsidRDefault="0078669E" w:rsidP="0078669E">
      <w:r w:rsidRPr="0078669E">
        <w:t>---</w:t>
      </w:r>
    </w:p>
    <w:p w14:paraId="0B8C151A" w14:textId="77777777" w:rsidR="0078669E" w:rsidRPr="0078669E" w:rsidRDefault="0078669E" w:rsidP="0078669E"/>
    <w:p w14:paraId="181248C2" w14:textId="77777777" w:rsidR="0078669E" w:rsidRPr="0078669E" w:rsidRDefault="0078669E" w:rsidP="0078669E">
      <w:r w:rsidRPr="0078669E">
        <w:t xml:space="preserve">## </w:t>
      </w:r>
      <w:r w:rsidRPr="0078669E">
        <w:rPr>
          <w:rFonts w:ascii="Segoe UI Emoji" w:hAnsi="Segoe UI Emoji" w:cs="Segoe UI Emoji"/>
        </w:rPr>
        <w:t>📊</w:t>
      </w:r>
      <w:r w:rsidRPr="0078669E">
        <w:t xml:space="preserve"> EXPECTATIVAS DE RENDIMIENTO</w:t>
      </w:r>
    </w:p>
    <w:p w14:paraId="107E0ACE" w14:textId="77777777" w:rsidR="0078669E" w:rsidRPr="0078669E" w:rsidRDefault="0078669E" w:rsidP="0078669E"/>
    <w:p w14:paraId="4E712985" w14:textId="77777777" w:rsidR="0078669E" w:rsidRPr="0078669E" w:rsidRDefault="0078669E" w:rsidP="0078669E">
      <w:r w:rsidRPr="0078669E">
        <w:t>### M15 (Operativo Principal)</w:t>
      </w:r>
    </w:p>
    <w:p w14:paraId="6652C55B" w14:textId="77777777" w:rsidR="0078669E" w:rsidRPr="0078669E" w:rsidRDefault="0078669E" w:rsidP="0078669E">
      <w:r w:rsidRPr="0078669E">
        <w:t>```</w:t>
      </w:r>
    </w:p>
    <w:p w14:paraId="106A1F6F" w14:textId="77777777" w:rsidR="0078669E" w:rsidRPr="0078669E" w:rsidRDefault="0078669E" w:rsidP="0078669E">
      <w:r w:rsidRPr="0078669E">
        <w:t>Señales/año: 985</w:t>
      </w:r>
    </w:p>
    <w:p w14:paraId="5244A3F7" w14:textId="77777777" w:rsidR="0078669E" w:rsidRPr="0078669E" w:rsidRDefault="0078669E" w:rsidP="0078669E">
      <w:r w:rsidRPr="0078669E">
        <w:lastRenderedPageBreak/>
        <w:t>Pips/trade: +28.61</w:t>
      </w:r>
    </w:p>
    <w:p w14:paraId="2E530EE0" w14:textId="77777777" w:rsidR="0078669E" w:rsidRPr="0078669E" w:rsidRDefault="0078669E" w:rsidP="0078669E">
      <w:proofErr w:type="spellStart"/>
      <w:r w:rsidRPr="0078669E">
        <w:t>Win</w:t>
      </w:r>
      <w:proofErr w:type="spellEnd"/>
      <w:r w:rsidRPr="0078669E">
        <w:t xml:space="preserve"> </w:t>
      </w:r>
      <w:proofErr w:type="spellStart"/>
      <w:r w:rsidRPr="0078669E">
        <w:t>Rate</w:t>
      </w:r>
      <w:proofErr w:type="spellEnd"/>
      <w:r w:rsidRPr="0078669E">
        <w:t>: 79.3%</w:t>
      </w:r>
    </w:p>
    <w:p w14:paraId="436E808A" w14:textId="77777777" w:rsidR="0078669E" w:rsidRPr="0078669E" w:rsidRDefault="0078669E" w:rsidP="0078669E">
      <w:r w:rsidRPr="0078669E">
        <w:t>Profit anual estimado: +28,191 pips</w:t>
      </w:r>
    </w:p>
    <w:p w14:paraId="01460DD2" w14:textId="77777777" w:rsidR="0078669E" w:rsidRPr="0078669E" w:rsidRDefault="0078669E" w:rsidP="0078669E"/>
    <w:p w14:paraId="778CE30A" w14:textId="77777777" w:rsidR="0078669E" w:rsidRPr="0078669E" w:rsidRDefault="0078669E" w:rsidP="0078669E">
      <w:r w:rsidRPr="0078669E">
        <w:t>Distribución:</w:t>
      </w:r>
    </w:p>
    <w:p w14:paraId="72EEE7D9" w14:textId="77777777" w:rsidR="0078669E" w:rsidRPr="0078669E" w:rsidRDefault="0078669E" w:rsidP="0078669E">
      <w:r w:rsidRPr="0078669E">
        <w:t>- BUY: 498 señales (+81.85 pips mean)</w:t>
      </w:r>
    </w:p>
    <w:p w14:paraId="524166E4" w14:textId="77777777" w:rsidR="0078669E" w:rsidRPr="0078669E" w:rsidRDefault="0078669E" w:rsidP="0078669E">
      <w:r w:rsidRPr="0078669E">
        <w:t>- SELL: 487 señales (+72.02 pips mean)</w:t>
      </w:r>
    </w:p>
    <w:p w14:paraId="32152ACC" w14:textId="77777777" w:rsidR="0078669E" w:rsidRPr="0078669E" w:rsidRDefault="0078669E" w:rsidP="0078669E">
      <w:r w:rsidRPr="0078669E">
        <w:t>```</w:t>
      </w:r>
    </w:p>
    <w:p w14:paraId="71179226" w14:textId="77777777" w:rsidR="0078669E" w:rsidRPr="0078669E" w:rsidRDefault="0078669E" w:rsidP="0078669E"/>
    <w:p w14:paraId="304EA4EE" w14:textId="77777777" w:rsidR="0078669E" w:rsidRPr="0078669E" w:rsidRDefault="0078669E" w:rsidP="0078669E">
      <w:r w:rsidRPr="0078669E">
        <w:t>### H4 (Calidad Selectiva)</w:t>
      </w:r>
    </w:p>
    <w:p w14:paraId="541A124E" w14:textId="77777777" w:rsidR="0078669E" w:rsidRPr="0078669E" w:rsidRDefault="0078669E" w:rsidP="0078669E">
      <w:r w:rsidRPr="0078669E">
        <w:t>```</w:t>
      </w:r>
    </w:p>
    <w:p w14:paraId="073D1DFF" w14:textId="77777777" w:rsidR="0078669E" w:rsidRPr="0078669E" w:rsidRDefault="0078669E" w:rsidP="0078669E">
      <w:r w:rsidRPr="0078669E">
        <w:t>Señales/año: 52</w:t>
      </w:r>
    </w:p>
    <w:p w14:paraId="4EB46314" w14:textId="77777777" w:rsidR="0078669E" w:rsidRPr="0078669E" w:rsidRDefault="0078669E" w:rsidP="0078669E">
      <w:r w:rsidRPr="0078669E">
        <w:t>Pips/trade: +85-95 (estimado con parciales)</w:t>
      </w:r>
    </w:p>
    <w:p w14:paraId="7949CCE1" w14:textId="77777777" w:rsidR="0078669E" w:rsidRPr="0078669E" w:rsidRDefault="0078669E" w:rsidP="0078669E">
      <w:proofErr w:type="spellStart"/>
      <w:r w:rsidRPr="0078669E">
        <w:t>Win</w:t>
      </w:r>
      <w:proofErr w:type="spellEnd"/>
      <w:r w:rsidRPr="0078669E">
        <w:t xml:space="preserve"> </w:t>
      </w:r>
      <w:proofErr w:type="spellStart"/>
      <w:r w:rsidRPr="0078669E">
        <w:t>Rate</w:t>
      </w:r>
      <w:proofErr w:type="spellEnd"/>
      <w:r w:rsidRPr="0078669E">
        <w:t>: 76.9%</w:t>
      </w:r>
    </w:p>
    <w:p w14:paraId="1F45D30B" w14:textId="77777777" w:rsidR="0078669E" w:rsidRPr="0078669E" w:rsidRDefault="0078669E" w:rsidP="0078669E">
      <w:r w:rsidRPr="0078669E">
        <w:t>Profit anual estimado: +4,420-4,940 pips</w:t>
      </w:r>
    </w:p>
    <w:p w14:paraId="54BE17D9" w14:textId="77777777" w:rsidR="0078669E" w:rsidRPr="0078669E" w:rsidRDefault="0078669E" w:rsidP="0078669E"/>
    <w:p w14:paraId="1BA5CB48" w14:textId="77777777" w:rsidR="0078669E" w:rsidRPr="0078669E" w:rsidRDefault="0078669E" w:rsidP="0078669E">
      <w:r w:rsidRPr="0078669E">
        <w:t>Distribución:</w:t>
      </w:r>
    </w:p>
    <w:p w14:paraId="42744EC4" w14:textId="77777777" w:rsidR="0078669E" w:rsidRPr="0078669E" w:rsidRDefault="0078669E" w:rsidP="0078669E">
      <w:r w:rsidRPr="0078669E">
        <w:t>- BUY: 30 señales (+412.18 pips mean)</w:t>
      </w:r>
    </w:p>
    <w:p w14:paraId="02FE853B" w14:textId="77777777" w:rsidR="0078669E" w:rsidRPr="0078669E" w:rsidRDefault="0078669E" w:rsidP="0078669E">
      <w:r w:rsidRPr="0078669E">
        <w:t>- SELL: 22 señales (+265.11 pips mean)</w:t>
      </w:r>
    </w:p>
    <w:p w14:paraId="7949DB9B" w14:textId="77777777" w:rsidR="0078669E" w:rsidRPr="0078669E" w:rsidRDefault="0078669E" w:rsidP="0078669E">
      <w:r w:rsidRPr="0078669E">
        <w:pict w14:anchorId="61BC5C50">
          <v:rect id="_x0000_i1110" style="width:0;height:1.5pt" o:hralign="center" o:hrstd="t" o:hr="t" fillcolor="#a0a0a0" stroked="f"/>
        </w:pict>
      </w:r>
    </w:p>
    <w:p w14:paraId="217ACBD7" w14:textId="77777777" w:rsidR="0078669E" w:rsidRPr="0078669E" w:rsidRDefault="0078669E" w:rsidP="0078669E">
      <w:pPr>
        <w:rPr>
          <w:b/>
          <w:bCs/>
        </w:rPr>
      </w:pPr>
      <w:r w:rsidRPr="0078669E">
        <w:rPr>
          <w:rFonts w:ascii="Segoe UI Emoji" w:hAnsi="Segoe UI Emoji" w:cs="Segoe UI Emoji"/>
          <w:b/>
          <w:bCs/>
        </w:rPr>
        <w:t>🔧</w:t>
      </w:r>
      <w:r w:rsidRPr="0078669E">
        <w:rPr>
          <w:b/>
          <w:bCs/>
        </w:rPr>
        <w:t xml:space="preserve"> ESTRUCTURA TÉCNICA MQL4</w:t>
      </w:r>
    </w:p>
    <w:p w14:paraId="7EEAAB54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MÓDULOS REQUERIDOS</w:t>
      </w:r>
    </w:p>
    <w:p w14:paraId="0BBBA683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38EF9FC5" w14:textId="77777777" w:rsidR="0078669E" w:rsidRPr="0078669E" w:rsidRDefault="0078669E" w:rsidP="0078669E">
      <w:r w:rsidRPr="0078669E">
        <w:t xml:space="preserve">1. </w:t>
      </w:r>
      <w:proofErr w:type="spellStart"/>
      <w:r w:rsidRPr="0078669E">
        <w:t>Módulo_Deteccion_MAs</w:t>
      </w:r>
      <w:proofErr w:type="spellEnd"/>
      <w:r w:rsidRPr="0078669E">
        <w:t>()</w:t>
      </w:r>
    </w:p>
    <w:p w14:paraId="5BD11A89" w14:textId="77777777" w:rsidR="0078669E" w:rsidRPr="0078669E" w:rsidRDefault="0078669E" w:rsidP="0078669E">
      <w:r w:rsidRPr="0078669E">
        <w:t xml:space="preserve">   - Calcular 9 </w:t>
      </w:r>
      <w:proofErr w:type="spellStart"/>
      <w:r w:rsidRPr="0078669E">
        <w:t>MAs</w:t>
      </w:r>
      <w:proofErr w:type="spellEnd"/>
      <w:r w:rsidRPr="0078669E">
        <w:t xml:space="preserve"> (LWMA + SMA)</w:t>
      </w:r>
    </w:p>
    <w:p w14:paraId="7FF3EF07" w14:textId="77777777" w:rsidR="0078669E" w:rsidRPr="0078669E" w:rsidRDefault="0078669E" w:rsidP="0078669E">
      <w:r w:rsidRPr="0078669E">
        <w:t xml:space="preserve">   - Evaluar 5 combinaciones</w:t>
      </w:r>
    </w:p>
    <w:p w14:paraId="4C25EA03" w14:textId="77777777" w:rsidR="0078669E" w:rsidRPr="0078669E" w:rsidRDefault="0078669E" w:rsidP="0078669E">
      <w:r w:rsidRPr="0078669E">
        <w:t xml:space="preserve">   - Retornar señal BUY/SELL</w:t>
      </w:r>
    </w:p>
    <w:p w14:paraId="658F4257" w14:textId="77777777" w:rsidR="0078669E" w:rsidRPr="0078669E" w:rsidRDefault="0078669E" w:rsidP="0078669E"/>
    <w:p w14:paraId="43F0E7DC" w14:textId="77777777" w:rsidR="0078669E" w:rsidRPr="0078669E" w:rsidRDefault="0078669E" w:rsidP="0078669E">
      <w:r w:rsidRPr="0078669E">
        <w:t xml:space="preserve">2. </w:t>
      </w:r>
      <w:proofErr w:type="spellStart"/>
      <w:r w:rsidRPr="0078669E">
        <w:t>Modulo_Filtros_Asimetricos</w:t>
      </w:r>
      <w:proofErr w:type="spellEnd"/>
      <w:r w:rsidRPr="0078669E">
        <w:t>()</w:t>
      </w:r>
    </w:p>
    <w:p w14:paraId="0BFBBE1D" w14:textId="77777777" w:rsidR="0078669E" w:rsidRPr="0078669E" w:rsidRDefault="0078669E" w:rsidP="0078669E">
      <w:r w:rsidRPr="0078669E">
        <w:t xml:space="preserve">   - Aplicar filtros según dirección</w:t>
      </w:r>
    </w:p>
    <w:p w14:paraId="53B9142F" w14:textId="77777777" w:rsidR="0078669E" w:rsidRPr="0078669E" w:rsidRDefault="0078669E" w:rsidP="0078669E">
      <w:r w:rsidRPr="0078669E">
        <w:t xml:space="preserve">   - Verificar separación </w:t>
      </w:r>
      <w:proofErr w:type="spellStart"/>
      <w:r w:rsidRPr="0078669E">
        <w:t>MAs</w:t>
      </w:r>
      <w:proofErr w:type="spellEnd"/>
    </w:p>
    <w:p w14:paraId="7E482B02" w14:textId="77777777" w:rsidR="0078669E" w:rsidRPr="0078669E" w:rsidRDefault="0078669E" w:rsidP="0078669E">
      <w:r w:rsidRPr="0078669E">
        <w:t xml:space="preserve">   - Calcular ATR si H4</w:t>
      </w:r>
    </w:p>
    <w:p w14:paraId="31A6E70F" w14:textId="77777777" w:rsidR="0078669E" w:rsidRPr="0078669E" w:rsidRDefault="0078669E" w:rsidP="0078669E"/>
    <w:p w14:paraId="6AFB03B0" w14:textId="77777777" w:rsidR="0078669E" w:rsidRPr="0078669E" w:rsidRDefault="0078669E" w:rsidP="0078669E">
      <w:r w:rsidRPr="0078669E">
        <w:t xml:space="preserve">3. </w:t>
      </w:r>
      <w:proofErr w:type="spellStart"/>
      <w:r w:rsidRPr="0078669E">
        <w:t>Modulo_Gestion_Posicion</w:t>
      </w:r>
      <w:proofErr w:type="spellEnd"/>
      <w:r w:rsidRPr="0078669E">
        <w:t>()</w:t>
      </w:r>
    </w:p>
    <w:p w14:paraId="3AC95D97" w14:textId="77777777" w:rsidR="0078669E" w:rsidRPr="0078669E" w:rsidRDefault="0078669E" w:rsidP="0078669E">
      <w:r w:rsidRPr="0078669E">
        <w:t xml:space="preserve">   - Calcular lote según riesgo %</w:t>
      </w:r>
    </w:p>
    <w:p w14:paraId="5A183E00" w14:textId="77777777" w:rsidR="0078669E" w:rsidRPr="0078669E" w:rsidRDefault="0078669E" w:rsidP="0078669E">
      <w:r w:rsidRPr="0078669E">
        <w:lastRenderedPageBreak/>
        <w:t xml:space="preserve">   - Colocar SL inicial</w:t>
      </w:r>
    </w:p>
    <w:p w14:paraId="6F0F5F2A" w14:textId="77777777" w:rsidR="0078669E" w:rsidRPr="0078669E" w:rsidRDefault="0078669E" w:rsidP="0078669E">
      <w:r w:rsidRPr="0078669E">
        <w:t xml:space="preserve">   - Registrar niveles de parciales</w:t>
      </w:r>
    </w:p>
    <w:p w14:paraId="3BC2ADF1" w14:textId="77777777" w:rsidR="0078669E" w:rsidRPr="0078669E" w:rsidRDefault="0078669E" w:rsidP="0078669E"/>
    <w:p w14:paraId="3697CEBE" w14:textId="77777777" w:rsidR="0078669E" w:rsidRPr="0078669E" w:rsidRDefault="0078669E" w:rsidP="0078669E">
      <w:r w:rsidRPr="0078669E">
        <w:t xml:space="preserve">4. </w:t>
      </w:r>
      <w:proofErr w:type="spellStart"/>
      <w:r w:rsidRPr="0078669E">
        <w:t>Modulo_Salidas_Parciales</w:t>
      </w:r>
      <w:proofErr w:type="spellEnd"/>
      <w:r w:rsidRPr="0078669E">
        <w:t>()</w:t>
      </w:r>
    </w:p>
    <w:p w14:paraId="78E320D8" w14:textId="77777777" w:rsidR="0078669E" w:rsidRPr="0078669E" w:rsidRDefault="0078669E" w:rsidP="0078669E">
      <w:r w:rsidRPr="0078669E">
        <w:t xml:space="preserve">   - Monitorear niveles P30, P50, P70 (M15)</w:t>
      </w:r>
    </w:p>
    <w:p w14:paraId="3C6FE5CC" w14:textId="77777777" w:rsidR="0078669E" w:rsidRPr="0078669E" w:rsidRDefault="0078669E" w:rsidP="0078669E">
      <w:r w:rsidRPr="0078669E">
        <w:t xml:space="preserve">   - Monitorear niveles P60, P80, P100 (H4)</w:t>
      </w:r>
    </w:p>
    <w:p w14:paraId="2BCF892B" w14:textId="77777777" w:rsidR="0078669E" w:rsidRPr="0078669E" w:rsidRDefault="0078669E" w:rsidP="0078669E">
      <w:r w:rsidRPr="0078669E">
        <w:t xml:space="preserve">   - Cerrar % exacto de lote</w:t>
      </w:r>
    </w:p>
    <w:p w14:paraId="53CE0A17" w14:textId="77777777" w:rsidR="0078669E" w:rsidRPr="0078669E" w:rsidRDefault="0078669E" w:rsidP="0078669E"/>
    <w:p w14:paraId="2265FB89" w14:textId="77777777" w:rsidR="0078669E" w:rsidRPr="0078669E" w:rsidRDefault="0078669E" w:rsidP="0078669E">
      <w:r w:rsidRPr="0078669E">
        <w:t xml:space="preserve">5. </w:t>
      </w:r>
      <w:proofErr w:type="spellStart"/>
      <w:r w:rsidRPr="0078669E">
        <w:t>Modulo_Cruces_Salida</w:t>
      </w:r>
      <w:proofErr w:type="spellEnd"/>
      <w:r w:rsidRPr="0078669E">
        <w:t>()</w:t>
      </w:r>
    </w:p>
    <w:p w14:paraId="3D6F6ED1" w14:textId="77777777" w:rsidR="0078669E" w:rsidRPr="0078669E" w:rsidRDefault="0078669E" w:rsidP="0078669E">
      <w:r w:rsidRPr="0078669E">
        <w:t xml:space="preserve">   - Detectar cruce MA200×MA220 inverso</w:t>
      </w:r>
    </w:p>
    <w:p w14:paraId="76FB1CAB" w14:textId="77777777" w:rsidR="0078669E" w:rsidRPr="0078669E" w:rsidRDefault="0078669E" w:rsidP="0078669E">
      <w:r w:rsidRPr="0078669E">
        <w:t xml:space="preserve">   - Cerrar lote restante inmediatamente</w:t>
      </w:r>
    </w:p>
    <w:p w14:paraId="1A87B6AC" w14:textId="77777777" w:rsidR="0078669E" w:rsidRPr="0078669E" w:rsidRDefault="0078669E" w:rsidP="0078669E"/>
    <w:p w14:paraId="6377A359" w14:textId="77777777" w:rsidR="0078669E" w:rsidRPr="0078669E" w:rsidRDefault="0078669E" w:rsidP="0078669E">
      <w:r w:rsidRPr="0078669E">
        <w:t xml:space="preserve">6. </w:t>
      </w:r>
      <w:proofErr w:type="spellStart"/>
      <w:r w:rsidRPr="0078669E">
        <w:t>Modulo_Timeout</w:t>
      </w:r>
      <w:proofErr w:type="spellEnd"/>
      <w:r w:rsidRPr="0078669E">
        <w:t>()</w:t>
      </w:r>
    </w:p>
    <w:p w14:paraId="7FC27661" w14:textId="77777777" w:rsidR="0078669E" w:rsidRPr="0078669E" w:rsidRDefault="0078669E" w:rsidP="0078669E">
      <w:r w:rsidRPr="0078669E">
        <w:t xml:space="preserve">   - Contar </w:t>
      </w:r>
      <w:proofErr w:type="spellStart"/>
      <w:r w:rsidRPr="0078669E">
        <w:t>bars</w:t>
      </w:r>
      <w:proofErr w:type="spellEnd"/>
      <w:r w:rsidRPr="0078669E">
        <w:t xml:space="preserve"> desde entrada</w:t>
      </w:r>
    </w:p>
    <w:p w14:paraId="62445A67" w14:textId="77777777" w:rsidR="0078669E" w:rsidRPr="0078669E" w:rsidRDefault="0078669E" w:rsidP="0078669E">
      <w:r w:rsidRPr="0078669E">
        <w:t xml:space="preserve">   - Cerrar a 325 </w:t>
      </w:r>
      <w:proofErr w:type="spellStart"/>
      <w:r w:rsidRPr="0078669E">
        <w:t>bars</w:t>
      </w:r>
      <w:proofErr w:type="spellEnd"/>
      <w:r w:rsidRPr="0078669E">
        <w:t xml:space="preserve"> si no cerró antes</w:t>
      </w:r>
    </w:p>
    <w:p w14:paraId="734D024C" w14:textId="77777777" w:rsidR="0078669E" w:rsidRPr="0078669E" w:rsidRDefault="0078669E" w:rsidP="0078669E"/>
    <w:p w14:paraId="6C5E187D" w14:textId="77777777" w:rsidR="0078669E" w:rsidRPr="0078669E" w:rsidRDefault="0078669E" w:rsidP="0078669E">
      <w:r w:rsidRPr="0078669E">
        <w:t xml:space="preserve">7. </w:t>
      </w:r>
      <w:proofErr w:type="spellStart"/>
      <w:r w:rsidRPr="0078669E">
        <w:t>Modulo_Logging</w:t>
      </w:r>
      <w:proofErr w:type="spellEnd"/>
      <w:r w:rsidRPr="0078669E">
        <w:t>()</w:t>
      </w:r>
    </w:p>
    <w:p w14:paraId="70DE6F6A" w14:textId="77777777" w:rsidR="0078669E" w:rsidRPr="0078669E" w:rsidRDefault="0078669E" w:rsidP="0078669E">
      <w:r w:rsidRPr="0078669E">
        <w:t xml:space="preserve">   - Registrar entrada, salidas parciales, SL</w:t>
      </w:r>
    </w:p>
    <w:p w14:paraId="20652707" w14:textId="77777777" w:rsidR="0078669E" w:rsidRPr="0078669E" w:rsidRDefault="0078669E" w:rsidP="0078669E">
      <w:r w:rsidRPr="0078669E">
        <w:t xml:space="preserve">   - Exportar CSV: </w:t>
      </w:r>
      <w:proofErr w:type="spellStart"/>
      <w:r w:rsidRPr="0078669E">
        <w:t>Timestamp</w:t>
      </w:r>
      <w:proofErr w:type="spellEnd"/>
      <w:r w:rsidRPr="0078669E">
        <w:t>, Tipo, Combo, Precio, Salidas</w:t>
      </w:r>
    </w:p>
    <w:p w14:paraId="6396F236" w14:textId="77777777" w:rsidR="0078669E" w:rsidRPr="0078669E" w:rsidRDefault="0078669E" w:rsidP="0078669E">
      <w:pPr>
        <w:rPr>
          <w:b/>
          <w:bCs/>
        </w:rPr>
      </w:pPr>
      <w:r w:rsidRPr="0078669E">
        <w:rPr>
          <w:b/>
          <w:bCs/>
        </w:rPr>
        <w:t>PARÁMETROS EXTERNOS</w:t>
      </w:r>
    </w:p>
    <w:p w14:paraId="30D6E413" w14:textId="77777777" w:rsidR="0078669E" w:rsidRPr="0078669E" w:rsidRDefault="0078669E" w:rsidP="0078669E">
      <w:proofErr w:type="spellStart"/>
      <w:r w:rsidRPr="0078669E">
        <w:t>cpp</w:t>
      </w:r>
      <w:proofErr w:type="spellEnd"/>
    </w:p>
    <w:p w14:paraId="3EF87A4E" w14:textId="77777777" w:rsidR="0078669E" w:rsidRPr="0078669E" w:rsidRDefault="0078669E" w:rsidP="0078669E">
      <w:r w:rsidRPr="0078669E">
        <w:rPr>
          <w:i/>
          <w:iCs/>
        </w:rPr>
        <w:t>// GENERALES</w:t>
      </w:r>
    </w:p>
    <w:p w14:paraId="5D78CE29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</w:t>
      </w:r>
      <w:proofErr w:type="spellStart"/>
      <w:r w:rsidRPr="0078669E">
        <w:t>Magic_Number</w:t>
      </w:r>
      <w:proofErr w:type="spellEnd"/>
      <w:r w:rsidRPr="0078669E">
        <w:t xml:space="preserve"> = 15001;  </w:t>
      </w:r>
      <w:r w:rsidRPr="0078669E">
        <w:rPr>
          <w:i/>
          <w:iCs/>
        </w:rPr>
        <w:t>// M15, cambiar a 40001 para H4</w:t>
      </w:r>
    </w:p>
    <w:p w14:paraId="7E89F433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double</w:t>
      </w:r>
      <w:proofErr w:type="spellEnd"/>
      <w:r w:rsidRPr="0078669E">
        <w:t xml:space="preserve"> </w:t>
      </w:r>
      <w:proofErr w:type="spellStart"/>
      <w:r w:rsidRPr="0078669E">
        <w:t>Riesgo_Porcentaje</w:t>
      </w:r>
      <w:proofErr w:type="spellEnd"/>
      <w:r w:rsidRPr="0078669E">
        <w:t xml:space="preserve"> = 1.0;  </w:t>
      </w:r>
      <w:r w:rsidRPr="0078669E">
        <w:rPr>
          <w:i/>
          <w:iCs/>
        </w:rPr>
        <w:t>// % capital por trade</w:t>
      </w:r>
    </w:p>
    <w:p w14:paraId="0D6A4BA8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Usar_Combinacion_D</w:t>
      </w:r>
      <w:proofErr w:type="spellEnd"/>
      <w:r w:rsidRPr="0078669E">
        <w:t xml:space="preserve"> = true;</w:t>
      </w:r>
    </w:p>
    <w:p w14:paraId="41E51AB6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Usar_Combinacion_E</w:t>
      </w:r>
      <w:proofErr w:type="spellEnd"/>
      <w:r w:rsidRPr="0078669E">
        <w:t xml:space="preserve"> = true;</w:t>
      </w:r>
    </w:p>
    <w:p w14:paraId="0D3E982E" w14:textId="77777777" w:rsidR="0078669E" w:rsidRPr="0078669E" w:rsidRDefault="0078669E" w:rsidP="0078669E"/>
    <w:p w14:paraId="3560CAF1" w14:textId="77777777" w:rsidR="0078669E" w:rsidRPr="0078669E" w:rsidRDefault="0078669E" w:rsidP="0078669E">
      <w:r w:rsidRPr="0078669E">
        <w:rPr>
          <w:i/>
          <w:iCs/>
        </w:rPr>
        <w:t>// SALIDAS M15</w:t>
      </w:r>
    </w:p>
    <w:p w14:paraId="5D565C29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Salida_P30 = true;</w:t>
      </w:r>
    </w:p>
    <w:p w14:paraId="551A7E37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Pct_P30 = 30;</w:t>
      </w:r>
    </w:p>
    <w:p w14:paraId="7468DE57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Salida_P50 = true;</w:t>
      </w:r>
    </w:p>
    <w:p w14:paraId="7626B20D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Pct_P50 = 30;</w:t>
      </w:r>
    </w:p>
    <w:p w14:paraId="4589A611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Salida_P70 = true;</w:t>
      </w:r>
    </w:p>
    <w:p w14:paraId="4CB4B211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Pct_P70 = 40;</w:t>
      </w:r>
    </w:p>
    <w:p w14:paraId="4B20127D" w14:textId="77777777" w:rsidR="0078669E" w:rsidRPr="0078669E" w:rsidRDefault="0078669E" w:rsidP="0078669E"/>
    <w:p w14:paraId="287216DC" w14:textId="77777777" w:rsidR="0078669E" w:rsidRPr="0078669E" w:rsidRDefault="0078669E" w:rsidP="0078669E">
      <w:r w:rsidRPr="0078669E">
        <w:rPr>
          <w:i/>
          <w:iCs/>
        </w:rPr>
        <w:lastRenderedPageBreak/>
        <w:t>// SALIDAS H4</w:t>
      </w:r>
    </w:p>
    <w:p w14:paraId="3BE3BA68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Salida_P60 = true;</w:t>
      </w:r>
    </w:p>
    <w:p w14:paraId="2A73025F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Pct_P60 = 25;</w:t>
      </w:r>
    </w:p>
    <w:p w14:paraId="192EC125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Salida_P80 = true;</w:t>
      </w:r>
    </w:p>
    <w:p w14:paraId="31B4589F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Pct_P80 = 30;</w:t>
      </w:r>
    </w:p>
    <w:p w14:paraId="6EB89DBB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Salida_P100 = true;</w:t>
      </w:r>
    </w:p>
    <w:p w14:paraId="3B880432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Pct_P100 = 45;</w:t>
      </w:r>
    </w:p>
    <w:p w14:paraId="6C15D657" w14:textId="77777777" w:rsidR="0078669E" w:rsidRPr="0078669E" w:rsidRDefault="0078669E" w:rsidP="0078669E"/>
    <w:p w14:paraId="1CCCC231" w14:textId="77777777" w:rsidR="0078669E" w:rsidRPr="0078669E" w:rsidRDefault="0078669E" w:rsidP="0078669E">
      <w:r w:rsidRPr="0078669E">
        <w:rPr>
          <w:i/>
          <w:iCs/>
        </w:rPr>
        <w:t>// PROTECCIÓN</w:t>
      </w:r>
    </w:p>
    <w:p w14:paraId="76428B91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</w:t>
      </w:r>
      <w:proofErr w:type="spellStart"/>
      <w:r w:rsidRPr="0078669E">
        <w:t>SL_Pips</w:t>
      </w:r>
      <w:proofErr w:type="spellEnd"/>
      <w:r w:rsidRPr="0078669E">
        <w:t xml:space="preserve"> = 100;  </w:t>
      </w:r>
      <w:r w:rsidRPr="0078669E">
        <w:rPr>
          <w:i/>
          <w:iCs/>
        </w:rPr>
        <w:t>// M15: 100, H4: 150</w:t>
      </w:r>
    </w:p>
    <w:p w14:paraId="71F13B99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int</w:t>
      </w:r>
      <w:proofErr w:type="spellEnd"/>
      <w:r w:rsidRPr="0078669E">
        <w:t xml:space="preserve"> </w:t>
      </w:r>
      <w:proofErr w:type="spellStart"/>
      <w:r w:rsidRPr="0078669E">
        <w:t>Timeout_Bars</w:t>
      </w:r>
      <w:proofErr w:type="spellEnd"/>
      <w:r w:rsidRPr="0078669E">
        <w:t xml:space="preserve"> = 325;</w:t>
      </w:r>
    </w:p>
    <w:p w14:paraId="4E885B96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Usar_Cruce_Salida</w:t>
      </w:r>
      <w:proofErr w:type="spellEnd"/>
      <w:r w:rsidRPr="0078669E">
        <w:t xml:space="preserve"> = true;</w:t>
      </w:r>
    </w:p>
    <w:p w14:paraId="602E5ED5" w14:textId="77777777" w:rsidR="0078669E" w:rsidRPr="0078669E" w:rsidRDefault="0078669E" w:rsidP="0078669E"/>
    <w:p w14:paraId="6DF90D4F" w14:textId="77777777" w:rsidR="0078669E" w:rsidRPr="0078669E" w:rsidRDefault="0078669E" w:rsidP="0078669E">
      <w:r w:rsidRPr="0078669E">
        <w:rPr>
          <w:i/>
          <w:iCs/>
        </w:rPr>
        <w:t>// FILTROS ASIMÉTRICOS</w:t>
      </w:r>
    </w:p>
    <w:p w14:paraId="06807A2D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Filtros_Asimetricos</w:t>
      </w:r>
      <w:proofErr w:type="spellEnd"/>
      <w:r w:rsidRPr="0078669E">
        <w:t xml:space="preserve"> = true;</w:t>
      </w:r>
    </w:p>
    <w:p w14:paraId="09DBC82C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double</w:t>
      </w:r>
      <w:proofErr w:type="spellEnd"/>
      <w:r w:rsidRPr="0078669E">
        <w:t xml:space="preserve"> </w:t>
      </w:r>
      <w:proofErr w:type="spellStart"/>
      <w:r w:rsidRPr="0078669E">
        <w:t>Separacion_Min_SELL</w:t>
      </w:r>
      <w:proofErr w:type="spellEnd"/>
      <w:r w:rsidRPr="0078669E">
        <w:t xml:space="preserve"> = 3.0;  </w:t>
      </w:r>
      <w:r w:rsidRPr="0078669E">
        <w:rPr>
          <w:i/>
          <w:iCs/>
        </w:rPr>
        <w:t>// M15: 3.0, H4: 8.0</w:t>
      </w:r>
    </w:p>
    <w:p w14:paraId="4F9AFFD3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double</w:t>
      </w:r>
      <w:proofErr w:type="spellEnd"/>
      <w:r w:rsidRPr="0078669E">
        <w:t xml:space="preserve"> ATR_Min_SELL_H4 = 12.0;  </w:t>
      </w:r>
      <w:r w:rsidRPr="0078669E">
        <w:rPr>
          <w:i/>
          <w:iCs/>
        </w:rPr>
        <w:t>// Solo H4</w:t>
      </w:r>
    </w:p>
    <w:p w14:paraId="08551234" w14:textId="77777777" w:rsidR="0078669E" w:rsidRPr="0078669E" w:rsidRDefault="0078669E" w:rsidP="0078669E"/>
    <w:p w14:paraId="42A8127B" w14:textId="77777777" w:rsidR="0078669E" w:rsidRPr="0078669E" w:rsidRDefault="0078669E" w:rsidP="0078669E">
      <w:r w:rsidRPr="0078669E">
        <w:rPr>
          <w:i/>
          <w:iCs/>
        </w:rPr>
        <w:t>// LOGGING</w:t>
      </w:r>
    </w:p>
    <w:p w14:paraId="44D9DE5C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Exportar_CSV</w:t>
      </w:r>
      <w:proofErr w:type="spellEnd"/>
      <w:r w:rsidRPr="0078669E">
        <w:t xml:space="preserve"> = true;</w:t>
      </w:r>
    </w:p>
    <w:p w14:paraId="75345BEA" w14:textId="77777777" w:rsidR="0078669E" w:rsidRPr="0078669E" w:rsidRDefault="0078669E" w:rsidP="0078669E">
      <w:proofErr w:type="spellStart"/>
      <w:r w:rsidRPr="0078669E">
        <w:t>extern</w:t>
      </w:r>
      <w:proofErr w:type="spellEnd"/>
      <w:r w:rsidRPr="0078669E">
        <w:t xml:space="preserve"> </w:t>
      </w:r>
      <w:proofErr w:type="spellStart"/>
      <w:r w:rsidRPr="0078669E">
        <w:t>bool</w:t>
      </w:r>
      <w:proofErr w:type="spellEnd"/>
      <w:r w:rsidRPr="0078669E">
        <w:t xml:space="preserve"> </w:t>
      </w:r>
      <w:proofErr w:type="spellStart"/>
      <w:r w:rsidRPr="0078669E">
        <w:t>Logging_Detallado</w:t>
      </w:r>
      <w:proofErr w:type="spellEnd"/>
      <w:r w:rsidRPr="0078669E">
        <w:t xml:space="preserve"> = true;</w:t>
      </w:r>
    </w:p>
    <w:p w14:paraId="74B720CF" w14:textId="77777777" w:rsidR="0078669E" w:rsidRPr="0078669E" w:rsidRDefault="0078669E" w:rsidP="0078669E">
      <w:r w:rsidRPr="0078669E">
        <w:t>```</w:t>
      </w:r>
    </w:p>
    <w:p w14:paraId="30728855" w14:textId="77777777" w:rsidR="0078669E" w:rsidRPr="0078669E" w:rsidRDefault="0078669E" w:rsidP="0078669E"/>
    <w:p w14:paraId="34E4E458" w14:textId="77777777" w:rsidR="0078669E" w:rsidRPr="0078669E" w:rsidRDefault="0078669E" w:rsidP="0078669E">
      <w:r w:rsidRPr="0078669E">
        <w:t>---</w:t>
      </w:r>
    </w:p>
    <w:p w14:paraId="4C18D80A" w14:textId="77777777" w:rsidR="0078669E" w:rsidRPr="0078669E" w:rsidRDefault="0078669E" w:rsidP="0078669E"/>
    <w:p w14:paraId="7024C9D4" w14:textId="77777777" w:rsidR="0078669E" w:rsidRPr="0078669E" w:rsidRDefault="0078669E" w:rsidP="0078669E">
      <w:r w:rsidRPr="0078669E">
        <w:t xml:space="preserve">## </w:t>
      </w:r>
      <w:r w:rsidRPr="0078669E">
        <w:rPr>
          <w:rFonts w:ascii="Segoe UI Emoji" w:hAnsi="Segoe UI Emoji" w:cs="Segoe UI Emoji"/>
        </w:rPr>
        <w:t>📁</w:t>
      </w:r>
      <w:r w:rsidRPr="0078669E">
        <w:t xml:space="preserve"> ARCHIVOS CSV EXPORTADOS</w:t>
      </w:r>
    </w:p>
    <w:p w14:paraId="4E5FADD2" w14:textId="77777777" w:rsidR="0078669E" w:rsidRPr="0078669E" w:rsidRDefault="0078669E" w:rsidP="0078669E"/>
    <w:p w14:paraId="479C2908" w14:textId="77777777" w:rsidR="0078669E" w:rsidRPr="0078669E" w:rsidRDefault="0078669E" w:rsidP="0078669E">
      <w:r w:rsidRPr="0078669E">
        <w:t>### Estructura CSV</w:t>
      </w:r>
    </w:p>
    <w:p w14:paraId="4CDEE648" w14:textId="77777777" w:rsidR="0078669E" w:rsidRPr="0078669E" w:rsidRDefault="0078669E" w:rsidP="0078669E">
      <w:r w:rsidRPr="0078669E">
        <w:t>```</w:t>
      </w:r>
    </w:p>
    <w:p w14:paraId="1E3531D9" w14:textId="77777777" w:rsidR="0078669E" w:rsidRPr="0078669E" w:rsidRDefault="0078669E" w:rsidP="0078669E">
      <w:proofErr w:type="spellStart"/>
      <w:r w:rsidRPr="0078669E">
        <w:t>Timestamp</w:t>
      </w:r>
      <w:proofErr w:type="spellEnd"/>
      <w:r w:rsidRPr="0078669E">
        <w:t xml:space="preserve">, Tipo, </w:t>
      </w:r>
      <w:proofErr w:type="spellStart"/>
      <w:r w:rsidRPr="0078669E">
        <w:t>Combinacion</w:t>
      </w:r>
      <w:proofErr w:type="spellEnd"/>
      <w:r w:rsidRPr="0078669E">
        <w:t xml:space="preserve">, </w:t>
      </w:r>
      <w:proofErr w:type="spellStart"/>
      <w:r w:rsidRPr="0078669E">
        <w:t>Precio_Entrada</w:t>
      </w:r>
      <w:proofErr w:type="spellEnd"/>
      <w:r w:rsidRPr="0078669E">
        <w:t xml:space="preserve">, </w:t>
      </w:r>
      <w:proofErr w:type="spellStart"/>
      <w:r w:rsidRPr="0078669E">
        <w:t>SL_Precio</w:t>
      </w:r>
      <w:proofErr w:type="spellEnd"/>
      <w:r w:rsidRPr="0078669E">
        <w:t>,</w:t>
      </w:r>
    </w:p>
    <w:p w14:paraId="79C61590" w14:textId="77777777" w:rsidR="0078669E" w:rsidRPr="0078669E" w:rsidRDefault="0078669E" w:rsidP="0078669E">
      <w:r w:rsidRPr="0078669E">
        <w:t>P30_Cerrado, P30_Precio, P30_Pips, P30_Bars,</w:t>
      </w:r>
    </w:p>
    <w:p w14:paraId="3F363D4F" w14:textId="77777777" w:rsidR="0078669E" w:rsidRPr="0078669E" w:rsidRDefault="0078669E" w:rsidP="0078669E">
      <w:r w:rsidRPr="0078669E">
        <w:t>P50_Cerrado, P50_Precio, P50_Pips, P50_Bars,</w:t>
      </w:r>
    </w:p>
    <w:p w14:paraId="1EDACD41" w14:textId="77777777" w:rsidR="0078669E" w:rsidRPr="0078669E" w:rsidRDefault="0078669E" w:rsidP="0078669E">
      <w:r w:rsidRPr="0078669E">
        <w:t>P70_Cerrado, P70_Precio, P70_Pips, P70_Bars,</w:t>
      </w:r>
    </w:p>
    <w:p w14:paraId="4B00EA04" w14:textId="77777777" w:rsidR="0078669E" w:rsidRPr="0078669E" w:rsidRDefault="0078669E" w:rsidP="0078669E">
      <w:proofErr w:type="spellStart"/>
      <w:r w:rsidRPr="0078669E">
        <w:t>Cruce_Cerrado</w:t>
      </w:r>
      <w:proofErr w:type="spellEnd"/>
      <w:r w:rsidRPr="0078669E">
        <w:t xml:space="preserve">, </w:t>
      </w:r>
      <w:proofErr w:type="spellStart"/>
      <w:r w:rsidRPr="0078669E">
        <w:t>Cruce_Precio</w:t>
      </w:r>
      <w:proofErr w:type="spellEnd"/>
      <w:r w:rsidRPr="0078669E">
        <w:t xml:space="preserve">, </w:t>
      </w:r>
      <w:proofErr w:type="spellStart"/>
      <w:r w:rsidRPr="0078669E">
        <w:t>Cruce_Pips</w:t>
      </w:r>
      <w:proofErr w:type="spellEnd"/>
      <w:r w:rsidRPr="0078669E">
        <w:t xml:space="preserve">, </w:t>
      </w:r>
      <w:proofErr w:type="spellStart"/>
      <w:r w:rsidRPr="0078669E">
        <w:t>Cruce_Bars</w:t>
      </w:r>
      <w:proofErr w:type="spellEnd"/>
      <w:r w:rsidRPr="0078669E">
        <w:t>,</w:t>
      </w:r>
    </w:p>
    <w:p w14:paraId="7D1E6627" w14:textId="77777777" w:rsidR="0078669E" w:rsidRPr="0078669E" w:rsidRDefault="0078669E" w:rsidP="0078669E">
      <w:proofErr w:type="spellStart"/>
      <w:r w:rsidRPr="0078669E">
        <w:t>Timeout_Cerrado</w:t>
      </w:r>
      <w:proofErr w:type="spellEnd"/>
      <w:r w:rsidRPr="0078669E">
        <w:t xml:space="preserve">, </w:t>
      </w:r>
      <w:proofErr w:type="spellStart"/>
      <w:r w:rsidRPr="0078669E">
        <w:t>Timeout_Precio</w:t>
      </w:r>
      <w:proofErr w:type="spellEnd"/>
      <w:r w:rsidRPr="0078669E">
        <w:t xml:space="preserve">, </w:t>
      </w:r>
      <w:proofErr w:type="spellStart"/>
      <w:r w:rsidRPr="0078669E">
        <w:t>Timeout_Pips</w:t>
      </w:r>
      <w:proofErr w:type="spellEnd"/>
      <w:r w:rsidRPr="0078669E">
        <w:t xml:space="preserve">, </w:t>
      </w:r>
      <w:proofErr w:type="spellStart"/>
      <w:r w:rsidRPr="0078669E">
        <w:t>Timeout_Bars</w:t>
      </w:r>
      <w:proofErr w:type="spellEnd"/>
      <w:r w:rsidRPr="0078669E">
        <w:t>,</w:t>
      </w:r>
    </w:p>
    <w:p w14:paraId="1241EA0B" w14:textId="77777777" w:rsidR="0078669E" w:rsidRPr="0078669E" w:rsidRDefault="0078669E" w:rsidP="0078669E">
      <w:proofErr w:type="spellStart"/>
      <w:r w:rsidRPr="0078669E">
        <w:lastRenderedPageBreak/>
        <w:t>SL_Activado</w:t>
      </w:r>
      <w:proofErr w:type="spellEnd"/>
      <w:r w:rsidRPr="0078669E">
        <w:t xml:space="preserve">, </w:t>
      </w:r>
      <w:proofErr w:type="spellStart"/>
      <w:r w:rsidRPr="0078669E">
        <w:t>Resultado_Final_Pips</w:t>
      </w:r>
      <w:proofErr w:type="spellEnd"/>
      <w:r w:rsidRPr="0078669E">
        <w:t xml:space="preserve">, </w:t>
      </w:r>
      <w:proofErr w:type="spellStart"/>
      <w:r w:rsidRPr="0078669E">
        <w:t>Duracion_Total_Bars</w:t>
      </w:r>
      <w:proofErr w:type="spellEnd"/>
    </w:p>
    <w:p w14:paraId="05BC75DA" w14:textId="77777777" w:rsidR="0078669E" w:rsidRPr="0078669E" w:rsidRDefault="0078669E" w:rsidP="0078669E">
      <w:r w:rsidRPr="0078669E">
        <w:t>```</w:t>
      </w:r>
    </w:p>
    <w:p w14:paraId="2A01D51C" w14:textId="77777777" w:rsidR="0078669E" w:rsidRPr="0078669E" w:rsidRDefault="0078669E" w:rsidP="0078669E"/>
    <w:p w14:paraId="23594D65" w14:textId="77777777" w:rsidR="0078669E" w:rsidRPr="0078669E" w:rsidRDefault="0078669E" w:rsidP="0078669E">
      <w:r w:rsidRPr="0078669E">
        <w:t>---</w:t>
      </w:r>
    </w:p>
    <w:p w14:paraId="33FAD457" w14:textId="77777777" w:rsidR="0078669E" w:rsidRPr="0078669E" w:rsidRDefault="0078669E" w:rsidP="0078669E"/>
    <w:p w14:paraId="38B0CD5F" w14:textId="77777777" w:rsidR="0078669E" w:rsidRPr="0078669E" w:rsidRDefault="0078669E" w:rsidP="0078669E">
      <w:r w:rsidRPr="0078669E">
        <w:t xml:space="preserve">## </w:t>
      </w:r>
      <w:r w:rsidRPr="0078669E">
        <w:rPr>
          <w:rFonts w:ascii="Segoe UI Emoji" w:hAnsi="Segoe UI Emoji" w:cs="Segoe UI Emoji"/>
        </w:rPr>
        <w:t>✅</w:t>
      </w:r>
      <w:r w:rsidRPr="0078669E">
        <w:t xml:space="preserve"> CHECKLIST CODIFICACI</w:t>
      </w:r>
      <w:r w:rsidRPr="0078669E">
        <w:rPr>
          <w:rFonts w:ascii="Aptos" w:hAnsi="Aptos" w:cs="Aptos"/>
        </w:rPr>
        <w:t>Ó</w:t>
      </w:r>
      <w:r w:rsidRPr="0078669E">
        <w:t>N</w:t>
      </w:r>
    </w:p>
    <w:p w14:paraId="71C37F17" w14:textId="77777777" w:rsidR="0078669E" w:rsidRPr="0078669E" w:rsidRDefault="0078669E" w:rsidP="0078669E"/>
    <w:p w14:paraId="73EF7D6E" w14:textId="77777777" w:rsidR="0078669E" w:rsidRPr="0078669E" w:rsidRDefault="0078669E" w:rsidP="0078669E">
      <w:r w:rsidRPr="0078669E">
        <w:t xml:space="preserve">- [ ] Implementar 9 </w:t>
      </w:r>
      <w:proofErr w:type="spellStart"/>
      <w:r w:rsidRPr="0078669E">
        <w:t>MAs</w:t>
      </w:r>
      <w:proofErr w:type="spellEnd"/>
      <w:r w:rsidRPr="0078669E">
        <w:t xml:space="preserve"> (6 LWMA + 1 SMA)</w:t>
      </w:r>
    </w:p>
    <w:p w14:paraId="45ABCA57" w14:textId="77777777" w:rsidR="0078669E" w:rsidRPr="0078669E" w:rsidRDefault="0078669E" w:rsidP="0078669E">
      <w:r w:rsidRPr="0078669E">
        <w:t>- [ ] Codificar 5 combinaciones detección</w:t>
      </w:r>
    </w:p>
    <w:p w14:paraId="6A7E3C4D" w14:textId="77777777" w:rsidR="0078669E" w:rsidRPr="0078669E" w:rsidRDefault="0078669E" w:rsidP="0078669E">
      <w:r w:rsidRPr="0078669E">
        <w:t>- [ ] Sistema salidas parciales (3 niveles M15, 3 niveles H4)</w:t>
      </w:r>
    </w:p>
    <w:p w14:paraId="07DC47DE" w14:textId="77777777" w:rsidR="0078669E" w:rsidRPr="0078669E" w:rsidRDefault="0078669E" w:rsidP="0078669E">
      <w:r w:rsidRPr="0078669E">
        <w:t>- [ ] Filtros asimétricos BUY/SELL</w:t>
      </w:r>
    </w:p>
    <w:p w14:paraId="28BDC6B9" w14:textId="77777777" w:rsidR="0078669E" w:rsidRPr="0078669E" w:rsidRDefault="0078669E" w:rsidP="0078669E">
      <w:r w:rsidRPr="0078669E">
        <w:t>- [ ] Cruce MA200×220 como salida prioritaria</w:t>
      </w:r>
    </w:p>
    <w:p w14:paraId="137D6E18" w14:textId="77777777" w:rsidR="0078669E" w:rsidRPr="0078669E" w:rsidRDefault="0078669E" w:rsidP="0078669E">
      <w:r w:rsidRPr="0078669E">
        <w:t xml:space="preserve">- [ ] </w:t>
      </w:r>
      <w:proofErr w:type="spellStart"/>
      <w:r w:rsidRPr="0078669E">
        <w:t>Timeout</w:t>
      </w:r>
      <w:proofErr w:type="spellEnd"/>
      <w:r w:rsidRPr="0078669E">
        <w:t xml:space="preserve"> 325 </w:t>
      </w:r>
      <w:proofErr w:type="spellStart"/>
      <w:r w:rsidRPr="0078669E">
        <w:t>bars</w:t>
      </w:r>
      <w:proofErr w:type="spellEnd"/>
    </w:p>
    <w:p w14:paraId="4DF53BC0" w14:textId="77777777" w:rsidR="0078669E" w:rsidRPr="0078669E" w:rsidRDefault="0078669E" w:rsidP="0078669E">
      <w:r w:rsidRPr="0078669E">
        <w:t>- [ ] SL dinámico (100 M15, 150 H4)</w:t>
      </w:r>
    </w:p>
    <w:p w14:paraId="540214F5" w14:textId="77777777" w:rsidR="0078669E" w:rsidRPr="0078669E" w:rsidRDefault="0078669E" w:rsidP="0078669E">
      <w:r w:rsidRPr="0078669E">
        <w:t>- [ ] Cálculo lote por riesgo %</w:t>
      </w:r>
    </w:p>
    <w:p w14:paraId="6EEADD88" w14:textId="77777777" w:rsidR="0078669E" w:rsidRPr="0078669E" w:rsidRDefault="0078669E" w:rsidP="0078669E">
      <w:r w:rsidRPr="0078669E">
        <w:t xml:space="preserve">- [ ] </w:t>
      </w:r>
      <w:proofErr w:type="spellStart"/>
      <w:r w:rsidRPr="0078669E">
        <w:t>Logging</w:t>
      </w:r>
      <w:proofErr w:type="spellEnd"/>
      <w:r w:rsidRPr="0078669E">
        <w:t xml:space="preserve"> completo CSV</w:t>
      </w:r>
    </w:p>
    <w:p w14:paraId="4341A524" w14:textId="77777777" w:rsidR="0078669E" w:rsidRPr="0078669E" w:rsidRDefault="0078669E" w:rsidP="0078669E">
      <w:r w:rsidRPr="0078669E">
        <w:t xml:space="preserve">- [ ] Magic </w:t>
      </w:r>
      <w:proofErr w:type="spellStart"/>
      <w:r w:rsidRPr="0078669E">
        <w:t>Numbers</w:t>
      </w:r>
      <w:proofErr w:type="spellEnd"/>
      <w:r w:rsidRPr="0078669E">
        <w:t xml:space="preserve"> únicos</w:t>
      </w:r>
    </w:p>
    <w:p w14:paraId="48691DEF" w14:textId="77777777" w:rsidR="0078669E" w:rsidRPr="0078669E" w:rsidRDefault="0078669E" w:rsidP="0078669E">
      <w:r w:rsidRPr="0078669E">
        <w:t xml:space="preserve">- [ ] Gestión </w:t>
      </w:r>
      <w:proofErr w:type="spellStart"/>
      <w:r w:rsidRPr="0078669E">
        <w:t>multi-parciales</w:t>
      </w:r>
      <w:proofErr w:type="spellEnd"/>
      <w:r w:rsidRPr="0078669E">
        <w:t xml:space="preserve"> (cerrar % exacto)</w:t>
      </w:r>
    </w:p>
    <w:p w14:paraId="03AE3B16" w14:textId="77777777" w:rsidR="0078669E" w:rsidRPr="0078669E" w:rsidRDefault="0078669E" w:rsidP="0078669E"/>
    <w:p w14:paraId="4E1D65A0" w14:textId="77777777" w:rsidR="0078669E" w:rsidRPr="0078669E" w:rsidRDefault="0078669E" w:rsidP="0078669E">
      <w:r w:rsidRPr="0078669E">
        <w:t>---</w:t>
      </w:r>
    </w:p>
    <w:p w14:paraId="58D09286" w14:textId="77777777" w:rsidR="0078669E" w:rsidRPr="0078669E" w:rsidRDefault="0078669E" w:rsidP="0078669E"/>
    <w:p w14:paraId="549211FE" w14:textId="77777777" w:rsidR="0078669E" w:rsidRPr="0078669E" w:rsidRDefault="0078669E" w:rsidP="0078669E">
      <w:r w:rsidRPr="0078669E">
        <w:t xml:space="preserve">## </w:t>
      </w:r>
      <w:r w:rsidRPr="0078669E">
        <w:rPr>
          <w:rFonts w:ascii="Segoe UI Emoji" w:hAnsi="Segoe UI Emoji" w:cs="Segoe UI Emoji"/>
        </w:rPr>
        <w:t>🎯</w:t>
      </w:r>
      <w:r w:rsidRPr="0078669E">
        <w:t xml:space="preserve"> NOMBRES ARCHIVOS FINALES</w:t>
      </w:r>
    </w:p>
    <w:p w14:paraId="02C92C06" w14:textId="77777777" w:rsidR="0078669E" w:rsidRPr="0078669E" w:rsidRDefault="0078669E" w:rsidP="0078669E">
      <w:r w:rsidRPr="0078669E">
        <w:t>```</w:t>
      </w:r>
    </w:p>
    <w:p w14:paraId="7AAA811F" w14:textId="77777777" w:rsidR="0078669E" w:rsidRPr="0078669E" w:rsidRDefault="0078669E" w:rsidP="0078669E">
      <w:r w:rsidRPr="0078669E">
        <w:t>EA_TrendFollower_M15_v1.mq4</w:t>
      </w:r>
    </w:p>
    <w:p w14:paraId="7A288323" w14:textId="77777777" w:rsidR="0078669E" w:rsidRPr="0078669E" w:rsidRDefault="0078669E" w:rsidP="0078669E">
      <w:r w:rsidRPr="0078669E">
        <w:t>EA_TrendFollower_H4_v1.mq4</w:t>
      </w:r>
    </w:p>
    <w:p w14:paraId="7F3BD6D0" w14:textId="77777777" w:rsidR="0078669E" w:rsidRPr="0078669E" w:rsidRDefault="0078669E" w:rsidP="0078669E">
      <w:r w:rsidRPr="0078669E">
        <w:rPr>
          <w:b/>
          <w:bCs/>
        </w:rPr>
        <w:t>¡LISTO PARA CODIFICAR EN PRÓXIMO CHAT!</w:t>
      </w:r>
      <w:r w:rsidRPr="0078669E">
        <w:t xml:space="preserve"> </w:t>
      </w:r>
      <w:r w:rsidRPr="0078669E">
        <w:rPr>
          <w:rFonts w:ascii="Segoe UI Emoji" w:hAnsi="Segoe UI Emoji" w:cs="Segoe UI Emoji"/>
        </w:rPr>
        <w:t>🚀</w:t>
      </w:r>
    </w:p>
    <w:p w14:paraId="6A0D341E" w14:textId="77777777" w:rsidR="0078669E" w:rsidRPr="0078669E" w:rsidRDefault="0078669E" w:rsidP="0078669E"/>
    <w:sectPr w:rsidR="0078669E" w:rsidRPr="0078669E" w:rsidSect="00C0211D">
      <w:headerReference w:type="default" r:id="rId8"/>
      <w:pgSz w:w="12240" w:h="15840"/>
      <w:pgMar w:top="1134" w:right="794" w:bottom="102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51E38" w14:textId="77777777" w:rsidR="000A5BEC" w:rsidRDefault="000A5BEC" w:rsidP="00842FEA">
      <w:pPr>
        <w:spacing w:after="0" w:line="240" w:lineRule="auto"/>
      </w:pPr>
      <w:r>
        <w:separator/>
      </w:r>
    </w:p>
  </w:endnote>
  <w:endnote w:type="continuationSeparator" w:id="0">
    <w:p w14:paraId="6BF89CB7" w14:textId="77777777" w:rsidR="000A5BEC" w:rsidRDefault="000A5BEC" w:rsidP="0084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488F3" w14:textId="77777777" w:rsidR="000A5BEC" w:rsidRDefault="000A5BEC" w:rsidP="00842FEA">
      <w:pPr>
        <w:spacing w:after="0" w:line="240" w:lineRule="auto"/>
      </w:pPr>
      <w:r>
        <w:separator/>
      </w:r>
    </w:p>
  </w:footnote>
  <w:footnote w:type="continuationSeparator" w:id="0">
    <w:p w14:paraId="7AD928D1" w14:textId="77777777" w:rsidR="000A5BEC" w:rsidRDefault="000A5BEC" w:rsidP="0084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552429"/>
      <w:docPartObj>
        <w:docPartGallery w:val="Page Numbers (Top of Page)"/>
        <w:docPartUnique/>
      </w:docPartObj>
    </w:sdtPr>
    <w:sdtContent>
      <w:p w14:paraId="69BF18CD" w14:textId="77777777" w:rsidR="00C0211D" w:rsidRDefault="00C0211D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3275EB1" w14:textId="77777777" w:rsidR="00842FEA" w:rsidRDefault="00842F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81A"/>
    <w:multiLevelType w:val="multilevel"/>
    <w:tmpl w:val="F24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50B"/>
    <w:multiLevelType w:val="multilevel"/>
    <w:tmpl w:val="FD4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E8A"/>
    <w:multiLevelType w:val="multilevel"/>
    <w:tmpl w:val="2C5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86842"/>
    <w:multiLevelType w:val="multilevel"/>
    <w:tmpl w:val="007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5AC9"/>
    <w:multiLevelType w:val="multilevel"/>
    <w:tmpl w:val="3A4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9630C"/>
    <w:multiLevelType w:val="multilevel"/>
    <w:tmpl w:val="FC3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176"/>
    <w:multiLevelType w:val="multilevel"/>
    <w:tmpl w:val="3F3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C0B82"/>
    <w:multiLevelType w:val="multilevel"/>
    <w:tmpl w:val="55C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30BB6"/>
    <w:multiLevelType w:val="multilevel"/>
    <w:tmpl w:val="F3A0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B78D8"/>
    <w:multiLevelType w:val="multilevel"/>
    <w:tmpl w:val="B08E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059B7"/>
    <w:multiLevelType w:val="multilevel"/>
    <w:tmpl w:val="27F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70446"/>
    <w:multiLevelType w:val="multilevel"/>
    <w:tmpl w:val="2306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511CB"/>
    <w:multiLevelType w:val="multilevel"/>
    <w:tmpl w:val="A24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653F4"/>
    <w:multiLevelType w:val="multilevel"/>
    <w:tmpl w:val="10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93188"/>
    <w:multiLevelType w:val="multilevel"/>
    <w:tmpl w:val="CDA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90C83"/>
    <w:multiLevelType w:val="multilevel"/>
    <w:tmpl w:val="7B3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E05DB"/>
    <w:multiLevelType w:val="multilevel"/>
    <w:tmpl w:val="92E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22311"/>
    <w:multiLevelType w:val="multilevel"/>
    <w:tmpl w:val="F10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518F0"/>
    <w:multiLevelType w:val="multilevel"/>
    <w:tmpl w:val="C3C4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A739C3"/>
    <w:multiLevelType w:val="multilevel"/>
    <w:tmpl w:val="41C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51A2B"/>
    <w:multiLevelType w:val="multilevel"/>
    <w:tmpl w:val="52AA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681683"/>
    <w:multiLevelType w:val="multilevel"/>
    <w:tmpl w:val="8676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B1BA3"/>
    <w:multiLevelType w:val="multilevel"/>
    <w:tmpl w:val="FE0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52464"/>
    <w:multiLevelType w:val="multilevel"/>
    <w:tmpl w:val="B26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E4717"/>
    <w:multiLevelType w:val="multilevel"/>
    <w:tmpl w:val="E8C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2207E"/>
    <w:multiLevelType w:val="multilevel"/>
    <w:tmpl w:val="8132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9273C5"/>
    <w:multiLevelType w:val="multilevel"/>
    <w:tmpl w:val="26A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C7367"/>
    <w:multiLevelType w:val="multilevel"/>
    <w:tmpl w:val="EA3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5F6159"/>
    <w:multiLevelType w:val="multilevel"/>
    <w:tmpl w:val="A23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E03CF"/>
    <w:multiLevelType w:val="multilevel"/>
    <w:tmpl w:val="B9F6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BF6A22"/>
    <w:multiLevelType w:val="multilevel"/>
    <w:tmpl w:val="C3C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0434E"/>
    <w:multiLevelType w:val="multilevel"/>
    <w:tmpl w:val="9A6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57155"/>
    <w:multiLevelType w:val="multilevel"/>
    <w:tmpl w:val="245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C368D"/>
    <w:multiLevelType w:val="multilevel"/>
    <w:tmpl w:val="1E8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50502"/>
    <w:multiLevelType w:val="multilevel"/>
    <w:tmpl w:val="7A2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B6412C"/>
    <w:multiLevelType w:val="multilevel"/>
    <w:tmpl w:val="0916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F22ACD"/>
    <w:multiLevelType w:val="multilevel"/>
    <w:tmpl w:val="72C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076AAA"/>
    <w:multiLevelType w:val="multilevel"/>
    <w:tmpl w:val="A51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B4139"/>
    <w:multiLevelType w:val="multilevel"/>
    <w:tmpl w:val="F7C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0292B"/>
    <w:multiLevelType w:val="multilevel"/>
    <w:tmpl w:val="033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A602DF"/>
    <w:multiLevelType w:val="multilevel"/>
    <w:tmpl w:val="C2B2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614F27"/>
    <w:multiLevelType w:val="multilevel"/>
    <w:tmpl w:val="B24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13E96"/>
    <w:multiLevelType w:val="multilevel"/>
    <w:tmpl w:val="7AF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BF401B"/>
    <w:multiLevelType w:val="multilevel"/>
    <w:tmpl w:val="3540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412A40"/>
    <w:multiLevelType w:val="multilevel"/>
    <w:tmpl w:val="1562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1F775B"/>
    <w:multiLevelType w:val="multilevel"/>
    <w:tmpl w:val="4FC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320CE"/>
    <w:multiLevelType w:val="multilevel"/>
    <w:tmpl w:val="8B4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5C594C"/>
    <w:multiLevelType w:val="multilevel"/>
    <w:tmpl w:val="1F5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325DF8"/>
    <w:multiLevelType w:val="multilevel"/>
    <w:tmpl w:val="79C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A3622"/>
    <w:multiLevelType w:val="multilevel"/>
    <w:tmpl w:val="E47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31D6E"/>
    <w:multiLevelType w:val="multilevel"/>
    <w:tmpl w:val="9C9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440B2E"/>
    <w:multiLevelType w:val="multilevel"/>
    <w:tmpl w:val="3560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B90A75"/>
    <w:multiLevelType w:val="multilevel"/>
    <w:tmpl w:val="CA7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7446D"/>
    <w:multiLevelType w:val="multilevel"/>
    <w:tmpl w:val="75B4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6D2B12"/>
    <w:multiLevelType w:val="multilevel"/>
    <w:tmpl w:val="1F04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437C45"/>
    <w:multiLevelType w:val="multilevel"/>
    <w:tmpl w:val="6BA4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53353A"/>
    <w:multiLevelType w:val="multilevel"/>
    <w:tmpl w:val="482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934AE"/>
    <w:multiLevelType w:val="multilevel"/>
    <w:tmpl w:val="4B6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4B212A"/>
    <w:multiLevelType w:val="multilevel"/>
    <w:tmpl w:val="ECD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30DB2"/>
    <w:multiLevelType w:val="multilevel"/>
    <w:tmpl w:val="4980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2F60D5"/>
    <w:multiLevelType w:val="multilevel"/>
    <w:tmpl w:val="33E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F50C5C"/>
    <w:multiLevelType w:val="multilevel"/>
    <w:tmpl w:val="C8E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4860FF"/>
    <w:multiLevelType w:val="multilevel"/>
    <w:tmpl w:val="A93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6F40AF"/>
    <w:multiLevelType w:val="multilevel"/>
    <w:tmpl w:val="7F1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8A0CD4"/>
    <w:multiLevelType w:val="multilevel"/>
    <w:tmpl w:val="8F1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C60F17"/>
    <w:multiLevelType w:val="multilevel"/>
    <w:tmpl w:val="4872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33603C"/>
    <w:multiLevelType w:val="multilevel"/>
    <w:tmpl w:val="604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325846"/>
    <w:multiLevelType w:val="multilevel"/>
    <w:tmpl w:val="674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C6C43"/>
    <w:multiLevelType w:val="multilevel"/>
    <w:tmpl w:val="4D5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746A12"/>
    <w:multiLevelType w:val="multilevel"/>
    <w:tmpl w:val="F918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546288">
    <w:abstractNumId w:val="3"/>
  </w:num>
  <w:num w:numId="2" w16cid:durableId="437026771">
    <w:abstractNumId w:val="7"/>
  </w:num>
  <w:num w:numId="3" w16cid:durableId="830634808">
    <w:abstractNumId w:val="61"/>
  </w:num>
  <w:num w:numId="4" w16cid:durableId="746416709">
    <w:abstractNumId w:val="65"/>
  </w:num>
  <w:num w:numId="5" w16cid:durableId="1355811739">
    <w:abstractNumId w:val="23"/>
  </w:num>
  <w:num w:numId="6" w16cid:durableId="590897499">
    <w:abstractNumId w:val="66"/>
  </w:num>
  <w:num w:numId="7" w16cid:durableId="1905942413">
    <w:abstractNumId w:val="30"/>
  </w:num>
  <w:num w:numId="8" w16cid:durableId="518398979">
    <w:abstractNumId w:val="50"/>
  </w:num>
  <w:num w:numId="9" w16cid:durableId="888953171">
    <w:abstractNumId w:val="17"/>
  </w:num>
  <w:num w:numId="10" w16cid:durableId="440535803">
    <w:abstractNumId w:val="6"/>
  </w:num>
  <w:num w:numId="11" w16cid:durableId="406617256">
    <w:abstractNumId w:val="56"/>
  </w:num>
  <w:num w:numId="12" w16cid:durableId="1440370136">
    <w:abstractNumId w:val="4"/>
  </w:num>
  <w:num w:numId="13" w16cid:durableId="693534471">
    <w:abstractNumId w:val="29"/>
  </w:num>
  <w:num w:numId="14" w16cid:durableId="327683158">
    <w:abstractNumId w:val="9"/>
  </w:num>
  <w:num w:numId="15" w16cid:durableId="233783673">
    <w:abstractNumId w:val="59"/>
  </w:num>
  <w:num w:numId="16" w16cid:durableId="958416722">
    <w:abstractNumId w:val="64"/>
  </w:num>
  <w:num w:numId="17" w16cid:durableId="1717468112">
    <w:abstractNumId w:val="45"/>
  </w:num>
  <w:num w:numId="18" w16cid:durableId="2055696037">
    <w:abstractNumId w:val="38"/>
  </w:num>
  <w:num w:numId="19" w16cid:durableId="1908874654">
    <w:abstractNumId w:val="69"/>
  </w:num>
  <w:num w:numId="20" w16cid:durableId="1494373496">
    <w:abstractNumId w:val="10"/>
  </w:num>
  <w:num w:numId="21" w16cid:durableId="1199129423">
    <w:abstractNumId w:val="36"/>
  </w:num>
  <w:num w:numId="22" w16cid:durableId="1801150988">
    <w:abstractNumId w:val="67"/>
  </w:num>
  <w:num w:numId="23" w16cid:durableId="272441117">
    <w:abstractNumId w:val="32"/>
  </w:num>
  <w:num w:numId="24" w16cid:durableId="476066716">
    <w:abstractNumId w:val="22"/>
  </w:num>
  <w:num w:numId="25" w16cid:durableId="1155143000">
    <w:abstractNumId w:val="33"/>
  </w:num>
  <w:num w:numId="26" w16cid:durableId="1009673993">
    <w:abstractNumId w:val="0"/>
  </w:num>
  <w:num w:numId="27" w16cid:durableId="1372221749">
    <w:abstractNumId w:val="13"/>
  </w:num>
  <w:num w:numId="28" w16cid:durableId="483355932">
    <w:abstractNumId w:val="46"/>
  </w:num>
  <w:num w:numId="29" w16cid:durableId="1752508190">
    <w:abstractNumId w:val="8"/>
  </w:num>
  <w:num w:numId="30" w16cid:durableId="1610233684">
    <w:abstractNumId w:val="52"/>
  </w:num>
  <w:num w:numId="31" w16cid:durableId="1847750735">
    <w:abstractNumId w:val="54"/>
  </w:num>
  <w:num w:numId="32" w16cid:durableId="602804351">
    <w:abstractNumId w:val="63"/>
  </w:num>
  <w:num w:numId="33" w16cid:durableId="502819714">
    <w:abstractNumId w:val="16"/>
  </w:num>
  <w:num w:numId="34" w16cid:durableId="2003924510">
    <w:abstractNumId w:val="12"/>
  </w:num>
  <w:num w:numId="35" w16cid:durableId="237643241">
    <w:abstractNumId w:val="24"/>
  </w:num>
  <w:num w:numId="36" w16cid:durableId="805970322">
    <w:abstractNumId w:val="19"/>
  </w:num>
  <w:num w:numId="37" w16cid:durableId="414203935">
    <w:abstractNumId w:val="28"/>
  </w:num>
  <w:num w:numId="38" w16cid:durableId="1456606062">
    <w:abstractNumId w:val="20"/>
  </w:num>
  <w:num w:numId="39" w16cid:durableId="967511004">
    <w:abstractNumId w:val="2"/>
  </w:num>
  <w:num w:numId="40" w16cid:durableId="1218008188">
    <w:abstractNumId w:val="57"/>
  </w:num>
  <w:num w:numId="41" w16cid:durableId="1928077759">
    <w:abstractNumId w:val="27"/>
  </w:num>
  <w:num w:numId="42" w16cid:durableId="541745024">
    <w:abstractNumId w:val="37"/>
  </w:num>
  <w:num w:numId="43" w16cid:durableId="1582174520">
    <w:abstractNumId w:val="68"/>
  </w:num>
  <w:num w:numId="44" w16cid:durableId="1415590356">
    <w:abstractNumId w:val="11"/>
  </w:num>
  <w:num w:numId="45" w16cid:durableId="598679390">
    <w:abstractNumId w:val="43"/>
  </w:num>
  <w:num w:numId="46" w16cid:durableId="663122609">
    <w:abstractNumId w:val="18"/>
  </w:num>
  <w:num w:numId="47" w16cid:durableId="616255369">
    <w:abstractNumId w:val="44"/>
  </w:num>
  <w:num w:numId="48" w16cid:durableId="709107784">
    <w:abstractNumId w:val="39"/>
  </w:num>
  <w:num w:numId="49" w16cid:durableId="550311967">
    <w:abstractNumId w:val="25"/>
  </w:num>
  <w:num w:numId="50" w16cid:durableId="696739959">
    <w:abstractNumId w:val="47"/>
  </w:num>
  <w:num w:numId="51" w16cid:durableId="1248807795">
    <w:abstractNumId w:val="62"/>
  </w:num>
  <w:num w:numId="52" w16cid:durableId="1815684451">
    <w:abstractNumId w:val="34"/>
  </w:num>
  <w:num w:numId="53" w16cid:durableId="1821774823">
    <w:abstractNumId w:val="1"/>
  </w:num>
  <w:num w:numId="54" w16cid:durableId="2040550114">
    <w:abstractNumId w:val="35"/>
  </w:num>
  <w:num w:numId="55" w16cid:durableId="1635212227">
    <w:abstractNumId w:val="53"/>
  </w:num>
  <w:num w:numId="56" w16cid:durableId="1073357056">
    <w:abstractNumId w:val="21"/>
  </w:num>
  <w:num w:numId="57" w16cid:durableId="544102472">
    <w:abstractNumId w:val="41"/>
  </w:num>
  <w:num w:numId="58" w16cid:durableId="888608599">
    <w:abstractNumId w:val="5"/>
  </w:num>
  <w:num w:numId="59" w16cid:durableId="924993151">
    <w:abstractNumId w:val="48"/>
  </w:num>
  <w:num w:numId="60" w16cid:durableId="355156353">
    <w:abstractNumId w:val="26"/>
  </w:num>
  <w:num w:numId="61" w16cid:durableId="110710854">
    <w:abstractNumId w:val="40"/>
  </w:num>
  <w:num w:numId="62" w16cid:durableId="1479686251">
    <w:abstractNumId w:val="51"/>
  </w:num>
  <w:num w:numId="63" w16cid:durableId="360981087">
    <w:abstractNumId w:val="55"/>
  </w:num>
  <w:num w:numId="64" w16cid:durableId="585842394">
    <w:abstractNumId w:val="14"/>
  </w:num>
  <w:num w:numId="65" w16cid:durableId="1531456186">
    <w:abstractNumId w:val="58"/>
  </w:num>
  <w:num w:numId="66" w16cid:durableId="47069122">
    <w:abstractNumId w:val="60"/>
  </w:num>
  <w:num w:numId="67" w16cid:durableId="936718922">
    <w:abstractNumId w:val="49"/>
  </w:num>
  <w:num w:numId="68" w16cid:durableId="1040518435">
    <w:abstractNumId w:val="42"/>
  </w:num>
  <w:num w:numId="69" w16cid:durableId="1770153751">
    <w:abstractNumId w:val="31"/>
  </w:num>
  <w:num w:numId="70" w16cid:durableId="435293566">
    <w:abstractNumId w:val="15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50"/>
    <w:rsid w:val="00014567"/>
    <w:rsid w:val="00016474"/>
    <w:rsid w:val="000A5BEC"/>
    <w:rsid w:val="000B4A47"/>
    <w:rsid w:val="000C2761"/>
    <w:rsid w:val="0010089A"/>
    <w:rsid w:val="00132EA9"/>
    <w:rsid w:val="0018076C"/>
    <w:rsid w:val="00255F28"/>
    <w:rsid w:val="0026400E"/>
    <w:rsid w:val="002D74D7"/>
    <w:rsid w:val="0031014E"/>
    <w:rsid w:val="00347537"/>
    <w:rsid w:val="00367970"/>
    <w:rsid w:val="003A6CC4"/>
    <w:rsid w:val="003E3A5C"/>
    <w:rsid w:val="004761EF"/>
    <w:rsid w:val="00500F35"/>
    <w:rsid w:val="00536A8A"/>
    <w:rsid w:val="00560DF6"/>
    <w:rsid w:val="00561977"/>
    <w:rsid w:val="005D5406"/>
    <w:rsid w:val="005D623E"/>
    <w:rsid w:val="005F3E2B"/>
    <w:rsid w:val="005F78EA"/>
    <w:rsid w:val="00610DDE"/>
    <w:rsid w:val="006D16A6"/>
    <w:rsid w:val="0078669E"/>
    <w:rsid w:val="00790D71"/>
    <w:rsid w:val="008416D7"/>
    <w:rsid w:val="00842FEA"/>
    <w:rsid w:val="00844A96"/>
    <w:rsid w:val="008576CC"/>
    <w:rsid w:val="008660F4"/>
    <w:rsid w:val="008B6E0B"/>
    <w:rsid w:val="00935D61"/>
    <w:rsid w:val="00977779"/>
    <w:rsid w:val="009937AD"/>
    <w:rsid w:val="009C7A90"/>
    <w:rsid w:val="009F6C57"/>
    <w:rsid w:val="00A430A7"/>
    <w:rsid w:val="00AE726C"/>
    <w:rsid w:val="00B0283E"/>
    <w:rsid w:val="00B124E0"/>
    <w:rsid w:val="00B41B50"/>
    <w:rsid w:val="00B7261A"/>
    <w:rsid w:val="00B92153"/>
    <w:rsid w:val="00BE55D5"/>
    <w:rsid w:val="00C0211D"/>
    <w:rsid w:val="00C36F48"/>
    <w:rsid w:val="00C501EF"/>
    <w:rsid w:val="00C86983"/>
    <w:rsid w:val="00C94030"/>
    <w:rsid w:val="00D0308F"/>
    <w:rsid w:val="00D50A7E"/>
    <w:rsid w:val="00D635D4"/>
    <w:rsid w:val="00D63EF8"/>
    <w:rsid w:val="00DB2A34"/>
    <w:rsid w:val="00DD0EF1"/>
    <w:rsid w:val="00EE1C7C"/>
    <w:rsid w:val="00F1238D"/>
    <w:rsid w:val="00F12C72"/>
    <w:rsid w:val="00F15C75"/>
    <w:rsid w:val="00F400A4"/>
    <w:rsid w:val="00F47AC5"/>
    <w:rsid w:val="00FA0B0E"/>
    <w:rsid w:val="00FA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5DE3F"/>
  <w15:docId w15:val="{E7046862-7A87-4A5B-8A19-C602D252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11D"/>
  </w:style>
  <w:style w:type="paragraph" w:styleId="Ttulo1">
    <w:name w:val="heading 1"/>
    <w:basedOn w:val="Normal"/>
    <w:next w:val="Normal"/>
    <w:link w:val="Ttulo1Car"/>
    <w:uiPriority w:val="9"/>
    <w:qFormat/>
    <w:rsid w:val="00C0211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211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21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021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1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1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1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1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1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0211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0211D"/>
    <w:rPr>
      <w:rFonts w:asciiTheme="majorHAnsi" w:eastAsiaTheme="majorEastAsia" w:hAnsiTheme="majorHAnsi" w:cstheme="majorBidi"/>
      <w:sz w:val="22"/>
      <w:szCs w:val="22"/>
    </w:rPr>
  </w:style>
  <w:style w:type="paragraph" w:customStyle="1" w:styleId="ba94db8a">
    <w:name w:val="ba94db8a"/>
    <w:basedOn w:val="Normal"/>
    <w:rsid w:val="0013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3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0211D"/>
    <w:rPr>
      <w:b/>
      <w:bCs/>
    </w:rPr>
  </w:style>
  <w:style w:type="character" w:styleId="nfasis">
    <w:name w:val="Emphasis"/>
    <w:basedOn w:val="Fuentedeprrafopredeter"/>
    <w:uiPriority w:val="20"/>
    <w:qFormat/>
    <w:rsid w:val="00C0211D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5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5F28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Hipervnculo">
    <w:name w:val="Hyperlink"/>
    <w:basedOn w:val="Fuentedeprrafopredeter"/>
    <w:uiPriority w:val="99"/>
    <w:unhideWhenUsed/>
    <w:rsid w:val="00BE55D5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42F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FEA"/>
  </w:style>
  <w:style w:type="paragraph" w:styleId="Piedepgina">
    <w:name w:val="footer"/>
    <w:basedOn w:val="Normal"/>
    <w:link w:val="PiedepginaCar"/>
    <w:uiPriority w:val="99"/>
    <w:unhideWhenUsed/>
    <w:rsid w:val="00842F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FEA"/>
  </w:style>
  <w:style w:type="character" w:customStyle="1" w:styleId="Ttulo1Car">
    <w:name w:val="Título 1 Car"/>
    <w:basedOn w:val="Fuentedeprrafopredeter"/>
    <w:link w:val="Ttulo1"/>
    <w:uiPriority w:val="9"/>
    <w:rsid w:val="00C0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0211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11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11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11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11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11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0211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C021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11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11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0211D"/>
    <w:rPr>
      <w:rFonts w:asciiTheme="majorHAnsi" w:eastAsiaTheme="majorEastAsia" w:hAnsiTheme="majorHAnsi" w:cstheme="majorBidi"/>
      <w:sz w:val="24"/>
      <w:szCs w:val="24"/>
    </w:rPr>
  </w:style>
  <w:style w:type="paragraph" w:styleId="Sinespaciado">
    <w:name w:val="No Spacing"/>
    <w:uiPriority w:val="1"/>
    <w:qFormat/>
    <w:rsid w:val="00C0211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0211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11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11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11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C0211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0211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0211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C0211D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C0211D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0211D"/>
    <w:pPr>
      <w:outlineLvl w:val="9"/>
    </w:pPr>
  </w:style>
  <w:style w:type="paragraph" w:customStyle="1" w:styleId="font-claude-response-body">
    <w:name w:val="font-claude-response-body"/>
    <w:basedOn w:val="Normal"/>
    <w:rsid w:val="00B41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B41B5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1B5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8416D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86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oken">
    <w:name w:val="token"/>
    <w:basedOn w:val="Fuentedeprrafopredeter"/>
    <w:rsid w:val="00786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257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8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4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8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20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0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5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9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93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43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58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72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6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9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5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7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9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2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95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8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1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04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85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05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2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7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3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891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809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7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2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0304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2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1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54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80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7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1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0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7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03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9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8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3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09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8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1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9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5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21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69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3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2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55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2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8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5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83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98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785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7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50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53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77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13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64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0470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64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54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1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468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2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77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3414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4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5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3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3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2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8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4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22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8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1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8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97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4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5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2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81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92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2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86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6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6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4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8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1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89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46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1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3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9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2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63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6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4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8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1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0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8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940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3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5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8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7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4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6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5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71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80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80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0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6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8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3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44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8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33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7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7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3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9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8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7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5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9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10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21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02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66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3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37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97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9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96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8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8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176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33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43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50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74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0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5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90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9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5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8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41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13204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04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0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88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96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49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3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35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82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80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7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2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51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06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53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2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9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38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7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5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7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92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08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65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56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7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58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7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0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1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6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53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5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6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1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6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9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710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8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6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3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7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9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66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3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7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58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9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0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8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5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1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2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94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4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7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12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520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9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6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1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2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473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3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34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79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76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96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8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1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7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9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7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4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8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8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64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50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56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1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78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7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4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7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44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94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8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9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37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80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7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91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954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163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1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0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6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777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9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5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5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80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3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2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1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3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1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7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8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77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7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4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85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5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8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2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2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7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1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67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6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8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7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44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22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6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5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0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40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2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2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1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0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19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47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90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3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183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318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20801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9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9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4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5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4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4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0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16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9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1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ido\Documents\Plantillas%20personalizadas%20de%20Office\Plantilla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0BAC9-3E83-4794-93AB-D87DE0D52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</Template>
  <TotalTime>1</TotalTime>
  <Pages>9</Pages>
  <Words>1220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guidovalb@hotmail.com</dc:creator>
  <cp:lastModifiedBy>Guido Val</cp:lastModifiedBy>
  <cp:revision>2</cp:revision>
  <dcterms:created xsi:type="dcterms:W3CDTF">2026-01-18T20:42:00Z</dcterms:created>
  <dcterms:modified xsi:type="dcterms:W3CDTF">2026-01-18T20:42:00Z</dcterms:modified>
</cp:coreProperties>
</file>